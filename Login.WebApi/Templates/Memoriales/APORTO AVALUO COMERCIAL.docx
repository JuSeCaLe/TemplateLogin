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7412D" w:rsidR="0047412D" w:rsidP="0047412D" w:rsidRDefault="0047412D" w14:paraId="531C03CC" w14:textId="77777777">
      <w:pPr>
        <w:rPr>
          <w:rFonts w:asciiTheme="majorHAnsi" w:hAnsiTheme="majorHAnsi"/>
          <w:sz w:val="24"/>
          <w:szCs w:val="24"/>
          <w:lang w:val="es-CO"/>
        </w:rPr>
      </w:pPr>
      <w:r w:rsidRPr="0047412D">
        <w:rPr>
          <w:rFonts w:asciiTheme="majorHAnsi" w:hAnsiTheme="majorHAnsi"/>
          <w:sz w:val="24"/>
          <w:szCs w:val="24"/>
          <w:lang w:val="es-CO"/>
        </w:rPr>
        <w:t>Señor</w:t>
      </w:r>
    </w:p>
    <w:p w:rsidRPr="00F20CC3" w:rsidR="0047412D" w:rsidP="0047412D" w:rsidRDefault="0047412D" w14:paraId="74CA9082" w14:textId="71775538">
      <w:pPr>
        <w:rPr>
          <w:rFonts w:asciiTheme="majorHAnsi" w:hAnsiTheme="majorHAnsi"/>
          <w:b/>
          <w:bCs/>
          <w:sz w:val="24"/>
          <w:szCs w:val="24"/>
          <w:highlight w:val="yellow"/>
          <w:lang w:val="es-CO"/>
        </w:rPr>
      </w:pPr>
      <w:r>
        <w:rPr>
          <w:rFonts w:asciiTheme="majorHAnsi" w:hAnsiTheme="majorHAnsi"/>
          <w:b/>
          <w:bCs/>
          <w:sz w:val="24"/>
          <w:szCs w:val="24"/>
          <w:highlight w:val="yellow"/>
          <w:lang w:val="es-CO"/>
        </w:rPr>
        <w:t xml:space="preserve">{{JUZGADO}}</w:t>
      </w:r>
    </w:p>
    <w:p w:rsidRPr="0047412D" w:rsidR="0047412D" w:rsidP="0047412D" w:rsidRDefault="006338AE" w14:paraId="7598A2F3" w14:textId="0AD6F6F7">
      <w:pPr>
        <w:rPr>
          <w:rFonts w:asciiTheme="majorHAnsi" w:hAnsiTheme="majorHAnsi"/>
          <w:sz w:val="24"/>
          <w:szCs w:val="24"/>
          <w:lang w:val="es-CO"/>
        </w:rPr>
      </w:pPr>
      <w:r>
        <w:rPr>
          <w:rFonts w:asciiTheme="majorHAnsi" w:hAnsiTheme="majorHAnsi"/>
          <w:sz w:val="24"/>
          <w:szCs w:val="24"/>
          <w:highlight w:val="yellow"/>
          <w:lang w:val="es-CO"/>
        </w:rPr>
        <w:t xml:space="preserve">{{CIUDAD}}</w:t>
      </w:r>
    </w:p>
    <w:p w:rsidRPr="0047412D" w:rsidR="0047412D" w:rsidP="0047412D" w:rsidRDefault="0047412D" w14:paraId="7BB036EA" w14:textId="77777777">
      <w:pPr>
        <w:rPr>
          <w:rFonts w:asciiTheme="majorHAnsi" w:hAnsiTheme="majorHAnsi"/>
          <w:sz w:val="24"/>
          <w:szCs w:val="24"/>
          <w:lang w:val="es-CO"/>
        </w:rPr>
      </w:pPr>
    </w:p>
    <w:p w:rsidRPr="0047412D" w:rsidR="0047412D" w:rsidP="0047412D" w:rsidRDefault="0047412D" w14:paraId="3237ABEA" w14:textId="05DDD410">
      <w:pPr>
        <w:rPr>
          <w:rFonts w:asciiTheme="majorHAnsi" w:hAnsiTheme="majorHAnsi"/>
          <w:sz w:val="24"/>
          <w:szCs w:val="24"/>
          <w:lang w:val="es-CO"/>
        </w:rPr>
      </w:pPr>
      <w:r>
        <w:rPr>
          <w:rFonts w:asciiTheme="majorHAnsi" w:hAnsiTheme="majorHAnsi"/>
          <w:sz w:val="24"/>
          <w:szCs w:val="24"/>
          <w:lang w:val="es-CO"/>
        </w:rPr>
        <w:t xml:space="preserve">Ref.: </w:t>
      </w:r>
      <w:r>
        <w:rPr>
          <w:rFonts w:asciiTheme="majorHAnsi" w:hAnsiTheme="majorHAnsi"/>
          <w:sz w:val="24"/>
          <w:szCs w:val="24"/>
          <w:lang w:val="es-CO"/>
        </w:rPr>
        <w:t xml:space="preserve">{{TIPO_PROCESO}}</w:t>
      </w:r>
    </w:p>
    <w:p w:rsidRPr="0047412D" w:rsidR="0047412D" w:rsidP="0047412D" w:rsidRDefault="0047412D" w14:paraId="1CCB020F" w14:textId="4F5A7373">
      <w:pPr>
        <w:rPr>
          <w:rFonts w:asciiTheme="majorHAnsi" w:hAnsiTheme="majorHAnsi"/>
          <w:sz w:val="24"/>
          <w:szCs w:val="24"/>
          <w:lang w:val="es-CO"/>
        </w:rPr>
      </w:pPr>
      <w:r>
        <w:rPr>
          <w:rFonts w:asciiTheme="majorHAnsi" w:hAnsiTheme="majorHAnsi"/>
          <w:sz w:val="24"/>
          <w:szCs w:val="24"/>
          <w:lang w:val="es-CO"/>
        </w:rPr>
        <w:t xml:space="preserve">Demandante: </w:t>
      </w:r>
      <w:r>
        <w:rPr>
          <w:rFonts w:asciiTheme="majorHAnsi" w:hAnsiTheme="majorHAnsi"/>
          <w:sz w:val="24"/>
          <w:szCs w:val="24"/>
          <w:lang w:val="es-CO"/>
        </w:rPr>
        <w:t xml:space="preserve">{{DEMANDANTE}}</w:t>
      </w:r>
    </w:p>
    <w:p w:rsidRPr="0047412D" w:rsidR="0047412D" w:rsidP="0047412D" w:rsidRDefault="0047412D" w14:paraId="331AA8F4" w14:textId="0C4FA524">
      <w:pPr>
        <w:rPr>
          <w:rFonts w:asciiTheme="majorHAnsi" w:hAnsiTheme="majorHAnsi"/>
          <w:sz w:val="24"/>
          <w:szCs w:val="24"/>
          <w:lang w:val="es-CO"/>
        </w:rPr>
      </w:pPr>
      <w:r>
        <w:rPr>
          <w:rFonts w:asciiTheme="majorHAnsi" w:hAnsiTheme="majorHAnsi"/>
          <w:sz w:val="24"/>
          <w:szCs w:val="24"/>
          <w:lang w:val="es-CO"/>
        </w:rPr>
        <w:t xml:space="preserve">Demandado: </w:t>
      </w:r>
      <w:r>
        <w:rPr>
          <w:rFonts w:asciiTheme="majorHAnsi" w:hAnsiTheme="majorHAnsi"/>
          <w:sz w:val="24"/>
          <w:szCs w:val="24"/>
          <w:lang w:val="es-CO"/>
        </w:rPr>
        <w:t xml:space="preserve">{{DEMANDADO}}</w:t>
      </w:r>
    </w:p>
    <w:p w:rsidRPr="0047412D" w:rsidR="0047412D" w:rsidP="0047412D" w:rsidRDefault="0047412D" w14:paraId="20D078A0" w14:textId="3FC9B13D">
      <w:pPr>
        <w:rPr>
          <w:rFonts w:asciiTheme="majorHAnsi" w:hAnsiTheme="majorHAnsi"/>
          <w:sz w:val="24"/>
          <w:szCs w:val="24"/>
          <w:lang w:val="es-CO"/>
        </w:rPr>
      </w:pPr>
      <w:r>
        <w:rPr>
          <w:rFonts w:asciiTheme="majorHAnsi" w:hAnsiTheme="majorHAnsi"/>
          <w:sz w:val="24"/>
          <w:szCs w:val="24"/>
          <w:lang w:val="es-CO"/>
        </w:rPr>
        <w:t xml:space="preserve">Rad.: </w:t>
      </w:r>
      <w:r>
        <w:rPr>
          <w:rFonts w:asciiTheme="majorHAnsi" w:hAnsiTheme="majorHAnsi"/>
          <w:sz w:val="24"/>
          <w:szCs w:val="24"/>
          <w:lang w:val="es-CO"/>
        </w:rPr>
        <w:t xml:space="preserve">{{RADICADO}}</w:t>
      </w:r>
    </w:p>
    <w:p w:rsidRPr="0047412D" w:rsidR="0047412D" w:rsidP="0047412D" w:rsidRDefault="0047412D" w14:paraId="78B05FBF" w14:textId="77777777">
      <w:pPr>
        <w:rPr>
          <w:rFonts w:asciiTheme="majorHAnsi" w:hAnsiTheme="majorHAnsi"/>
          <w:sz w:val="24"/>
          <w:szCs w:val="24"/>
          <w:lang w:val="es-CO"/>
        </w:rPr>
      </w:pPr>
    </w:p>
    <w:p w:rsidRPr="0047412D" w:rsidR="0047412D" w:rsidP="0064578F" w:rsidRDefault="0047412D" w14:paraId="2156297C" w14:textId="77777777">
      <w:pPr>
        <w:jc w:val="both"/>
        <w:rPr>
          <w:rFonts w:asciiTheme="majorHAnsi" w:hAnsiTheme="majorHAnsi"/>
          <w:sz w:val="24"/>
          <w:szCs w:val="24"/>
          <w:lang w:val="es-CO"/>
        </w:rPr>
      </w:pPr>
      <w:r w:rsidRPr="0047412D">
        <w:rPr>
          <w:rFonts w:asciiTheme="majorHAnsi" w:hAnsiTheme="majorHAnsi"/>
          <w:sz w:val="24"/>
          <w:szCs w:val="24"/>
          <w:lang w:val="es-CO"/>
        </w:rPr>
        <w:t>Como apoderado de la parte actora en el proceso de la referencia, de manera comedida me dirijo a su despacho para aportarle:</w:t>
      </w:r>
    </w:p>
    <w:p w:rsidRPr="0047412D" w:rsidR="0047412D" w:rsidP="0047412D" w:rsidRDefault="0047412D" w14:paraId="018240B5" w14:textId="77777777">
      <w:pPr>
        <w:rPr>
          <w:rFonts w:asciiTheme="majorHAnsi" w:hAnsiTheme="majorHAnsi"/>
          <w:sz w:val="24"/>
          <w:szCs w:val="24"/>
          <w:lang w:val="es-CO"/>
        </w:rPr>
      </w:pPr>
    </w:p>
    <w:p w:rsidRPr="00103108" w:rsidR="0047412D" w:rsidP="00103108" w:rsidRDefault="0047412D" w14:paraId="7CF91E3E" w14:textId="4B745060">
      <w:pPr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47412D">
        <w:rPr>
          <w:rFonts w:asciiTheme="majorHAnsi" w:hAnsiTheme="majorHAnsi"/>
          <w:sz w:val="24"/>
          <w:szCs w:val="24"/>
          <w:lang w:val="es-CO"/>
        </w:rPr>
        <w:t>Avalúo del inmueble materia de la cautela, identificado con folio de matrícula inmobiliaria No. 200-</w:t>
      </w:r>
      <w:r w:rsidRPr="006338AE" w:rsidR="006338AE">
        <w:rPr>
          <w:rFonts w:asciiTheme="majorHAnsi" w:hAnsiTheme="majorHAnsi"/>
          <w:sz w:val="24"/>
          <w:szCs w:val="24"/>
          <w:lang w:val="es-CO"/>
        </w:rPr>
        <w:t>229804</w:t>
      </w:r>
      <w:r w:rsidR="006338AE">
        <w:rPr>
          <w:rFonts w:asciiTheme="majorHAnsi" w:hAnsiTheme="majorHAnsi"/>
          <w:sz w:val="24"/>
          <w:szCs w:val="24"/>
          <w:lang w:val="es-CO"/>
        </w:rPr>
        <w:t xml:space="preserve"> </w:t>
      </w:r>
      <w:r w:rsidRPr="0047412D">
        <w:rPr>
          <w:rFonts w:asciiTheme="majorHAnsi" w:hAnsiTheme="majorHAnsi"/>
          <w:sz w:val="24"/>
          <w:szCs w:val="24"/>
          <w:lang w:val="es-CO"/>
        </w:rPr>
        <w:t xml:space="preserve">ubicado </w:t>
      </w:r>
      <w:r w:rsidR="00103108">
        <w:rPr>
          <w:rFonts w:asciiTheme="majorHAnsi" w:hAnsiTheme="majorHAnsi"/>
          <w:sz w:val="24"/>
          <w:szCs w:val="24"/>
          <w:lang w:val="es-CO"/>
        </w:rPr>
        <w:t xml:space="preserve">en </w:t>
      </w:r>
      <w:r w:rsidRPr="006338AE" w:rsidR="006338AE">
        <w:rPr>
          <w:rFonts w:asciiTheme="majorHAnsi" w:hAnsiTheme="majorHAnsi"/>
          <w:b/>
          <w:bCs/>
          <w:sz w:val="24"/>
          <w:szCs w:val="24"/>
          <w:lang w:val="es-CO"/>
        </w:rPr>
        <w:t>CALLE 27A NUMERO 34B-23 LOTE 6 MANZANA 17 B #</w:t>
      </w:r>
      <w:r w:rsidRPr="0047412D">
        <w:rPr>
          <w:rFonts w:asciiTheme="majorHAnsi" w:hAnsiTheme="majorHAnsi"/>
          <w:sz w:val="24"/>
          <w:szCs w:val="24"/>
          <w:lang w:val="es-CO"/>
        </w:rPr>
        <w:t xml:space="preserve"> del Municipio de </w:t>
      </w:r>
      <w:r w:rsidR="006338AE">
        <w:rPr>
          <w:rFonts w:asciiTheme="majorHAnsi" w:hAnsiTheme="majorHAnsi"/>
          <w:sz w:val="24"/>
          <w:szCs w:val="24"/>
          <w:lang w:val="es-CO"/>
        </w:rPr>
        <w:t>Neiva</w:t>
      </w:r>
      <w:r w:rsidRPr="0047412D">
        <w:rPr>
          <w:rFonts w:asciiTheme="majorHAnsi" w:hAnsiTheme="majorHAnsi"/>
          <w:sz w:val="24"/>
          <w:szCs w:val="24"/>
          <w:lang w:val="es-CO"/>
        </w:rPr>
        <w:t xml:space="preserve"> – Huila, el cual tiene un valor comercial de </w:t>
      </w:r>
      <w:r w:rsidRPr="006338AE">
        <w:rPr>
          <w:rFonts w:asciiTheme="majorHAnsi" w:hAnsiTheme="majorHAnsi"/>
          <w:b/>
          <w:bCs/>
          <w:sz w:val="24"/>
          <w:szCs w:val="24"/>
          <w:lang w:val="es-CO"/>
        </w:rPr>
        <w:t>$</w:t>
      </w:r>
      <w:r w:rsidRPr="006338AE" w:rsidR="006338AE">
        <w:rPr>
          <w:rFonts w:asciiTheme="majorHAnsi" w:hAnsiTheme="majorHAnsi"/>
          <w:b/>
          <w:bCs/>
          <w:sz w:val="24"/>
          <w:szCs w:val="24"/>
          <w:lang w:val="es-CO"/>
        </w:rPr>
        <w:t>240.909.505,00</w:t>
      </w:r>
      <w:r w:rsidRPr="006338AE">
        <w:rPr>
          <w:rFonts w:asciiTheme="majorHAnsi" w:hAnsiTheme="majorHAnsi"/>
          <w:b/>
          <w:bCs/>
          <w:sz w:val="24"/>
          <w:szCs w:val="24"/>
          <w:lang w:val="es-CO"/>
        </w:rPr>
        <w:t xml:space="preserve"> M/CTE.</w:t>
      </w:r>
    </w:p>
    <w:p w:rsidRPr="0047412D" w:rsidR="0047412D" w:rsidP="0047412D" w:rsidRDefault="0047412D" w14:paraId="7C0A1D18" w14:textId="77777777">
      <w:pPr>
        <w:rPr>
          <w:rFonts w:asciiTheme="majorHAnsi" w:hAnsiTheme="majorHAnsi"/>
          <w:sz w:val="24"/>
          <w:szCs w:val="24"/>
          <w:lang w:val="es-CO"/>
        </w:rPr>
      </w:pPr>
    </w:p>
    <w:p w:rsidR="00DC4D60" w:rsidP="00232061" w:rsidRDefault="0047412D" w14:paraId="4836B7A8" w14:textId="0249E591">
      <w:pPr>
        <w:jc w:val="both"/>
        <w:rPr>
          <w:rFonts w:asciiTheme="majorHAnsi" w:hAnsiTheme="majorHAnsi"/>
          <w:sz w:val="24"/>
          <w:szCs w:val="24"/>
          <w:lang w:val="es-CO"/>
        </w:rPr>
      </w:pPr>
      <w:r w:rsidRPr="0047412D">
        <w:rPr>
          <w:rFonts w:asciiTheme="majorHAnsi" w:hAnsiTheme="majorHAnsi"/>
          <w:sz w:val="24"/>
          <w:szCs w:val="24"/>
          <w:lang w:val="es-CO"/>
        </w:rPr>
        <w:t>Así las cosas, le solicito se sirva correr traslado conforme a lo dispuesto por el artículo 444 del C.G.P. y posteriormente fijar fecha para practicar la diligencia de remate.</w:t>
      </w:r>
    </w:p>
    <w:p w:rsidR="00DC4D60" w:rsidP="00DC4D60" w:rsidRDefault="00DC4D60" w14:paraId="3D6EDFA2" w14:textId="17136CB1">
      <w:pPr>
        <w:rPr>
          <w:rFonts w:asciiTheme="majorHAnsi" w:hAnsiTheme="majorHAnsi"/>
          <w:sz w:val="24"/>
          <w:szCs w:val="24"/>
          <w:lang w:val="es-CO"/>
        </w:rPr>
      </w:pPr>
    </w:p>
    <w:p w:rsidR="00DC4D60" w:rsidP="00DC4D60" w:rsidRDefault="00DC4D60" w14:paraId="71AC93A0" w14:textId="67F89050">
      <w:pPr>
        <w:rPr>
          <w:rFonts w:asciiTheme="majorHAnsi" w:hAnsiTheme="majorHAnsi"/>
          <w:sz w:val="24"/>
          <w:szCs w:val="24"/>
          <w:lang w:val="es-CO"/>
        </w:rPr>
      </w:pPr>
      <w:r w:rsidRPr="00F166C5">
        <w:rPr>
          <w:rFonts w:ascii="Century Gothic" w:hAnsi="Century Gothic" w:eastAsia="Verdana" w:cs="Verdana"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editId="45C54673" wp14:anchorId="706AF779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1404620" cy="1449705"/>
            <wp:effectExtent l="0" t="0" r="5080" b="0"/>
            <wp:wrapNone/>
            <wp:docPr id="1" name="image1.png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ibujo en blanco y negro&#10;&#10;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62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4D60" w:rsidP="00DC4D60" w:rsidRDefault="00DC4D60" w14:paraId="49D5EED5" w14:textId="23C63EE0">
      <w:pPr>
        <w:rPr>
          <w:rFonts w:asciiTheme="majorHAnsi" w:hAnsiTheme="majorHAnsi"/>
          <w:sz w:val="24"/>
          <w:szCs w:val="24"/>
          <w:lang w:val="es-CO"/>
        </w:rPr>
      </w:pPr>
    </w:p>
    <w:p w:rsidR="00DC4D60" w:rsidP="00DC4D60" w:rsidRDefault="00DC4D60" w14:paraId="1E7AB256" w14:textId="77777777">
      <w:pPr>
        <w:rPr>
          <w:rFonts w:asciiTheme="majorHAnsi" w:hAnsiTheme="majorHAnsi"/>
          <w:sz w:val="24"/>
          <w:szCs w:val="24"/>
        </w:rPr>
      </w:pPr>
    </w:p>
    <w:p w:rsidR="00DC4D60" w:rsidP="00DC4D60" w:rsidRDefault="00DC4D60" w14:paraId="498B04D6" w14:textId="77777777">
      <w:pPr>
        <w:rPr>
          <w:rFonts w:asciiTheme="majorHAnsi" w:hAnsiTheme="majorHAnsi"/>
          <w:sz w:val="24"/>
          <w:szCs w:val="24"/>
        </w:rPr>
      </w:pPr>
    </w:p>
    <w:p w:rsidR="00DC4D60" w:rsidP="00DC4D60" w:rsidRDefault="00DC4D60" w14:paraId="10538210" w14:textId="77777777">
      <w:pPr>
        <w:rPr>
          <w:rFonts w:asciiTheme="majorHAnsi" w:hAnsiTheme="majorHAnsi"/>
          <w:sz w:val="24"/>
          <w:szCs w:val="24"/>
        </w:rPr>
      </w:pPr>
    </w:p>
    <w:p w:rsidR="00DC4D60" w:rsidP="00DC4D60" w:rsidRDefault="00DC4D60" w14:paraId="2783E523" w14:textId="77777777">
      <w:pPr>
        <w:rPr>
          <w:rFonts w:asciiTheme="majorHAnsi" w:hAnsiTheme="majorHAnsi"/>
          <w:sz w:val="24"/>
          <w:szCs w:val="24"/>
        </w:rPr>
      </w:pPr>
    </w:p>
    <w:p w:rsidR="00DC4D60" w:rsidP="00DC4D60" w:rsidRDefault="00DC4D60" w14:paraId="14EA1CD1" w14:textId="77777777">
      <w:pPr>
        <w:rPr>
          <w:rFonts w:asciiTheme="majorHAnsi" w:hAnsiTheme="majorHAnsi"/>
          <w:sz w:val="24"/>
          <w:szCs w:val="24"/>
        </w:rPr>
      </w:pPr>
    </w:p>
    <w:p w:rsidRPr="00DC4D60" w:rsidR="00DC4D60" w:rsidP="00DC4D60" w:rsidRDefault="0047412D" w14:paraId="7A429F2B" w14:textId="1953D413">
      <w:pPr>
        <w:jc w:val="center"/>
        <w:rPr>
          <w:rFonts w:asciiTheme="majorHAnsi" w:hAnsiTheme="majorHAnsi"/>
          <w:b/>
          <w:bCs/>
          <w:sz w:val="24"/>
          <w:szCs w:val="24"/>
        </w:rPr>
      </w:pPr>
      <w:r w:rsidRPr="00DC4D60">
        <w:rPr>
          <w:rFonts w:asciiTheme="majorHAnsi" w:hAnsiTheme="majorHAnsi"/>
          <w:b/>
          <w:bCs/>
          <w:sz w:val="24"/>
          <w:szCs w:val="24"/>
        </w:rPr>
        <w:t>ARNOLDO TAMAYO ZÚÑIGA</w:t>
      </w:r>
    </w:p>
    <w:p w:rsidR="00DC4D60" w:rsidP="00DC4D60" w:rsidRDefault="0047412D" w14:paraId="1858B904" w14:textId="77777777">
      <w:pPr>
        <w:jc w:val="center"/>
        <w:rPr>
          <w:rFonts w:asciiTheme="majorHAnsi" w:hAnsiTheme="majorHAnsi"/>
          <w:sz w:val="24"/>
          <w:szCs w:val="24"/>
        </w:rPr>
      </w:pPr>
      <w:r w:rsidRPr="0047412D">
        <w:rPr>
          <w:rFonts w:asciiTheme="majorHAnsi" w:hAnsiTheme="majorHAnsi"/>
          <w:sz w:val="24"/>
          <w:szCs w:val="24"/>
        </w:rPr>
        <w:t>C.C. No. 7.698.056 Neiva</w:t>
      </w:r>
    </w:p>
    <w:p w:rsidR="00DC4D60" w:rsidP="00DC4D60" w:rsidRDefault="0047412D" w14:paraId="459ADBAE" w14:textId="77777777">
      <w:pPr>
        <w:jc w:val="center"/>
        <w:rPr>
          <w:rFonts w:asciiTheme="majorHAnsi" w:hAnsiTheme="majorHAnsi"/>
          <w:sz w:val="24"/>
          <w:szCs w:val="24"/>
        </w:rPr>
      </w:pPr>
      <w:r w:rsidRPr="0047412D">
        <w:rPr>
          <w:rFonts w:asciiTheme="majorHAnsi" w:hAnsiTheme="majorHAnsi"/>
          <w:sz w:val="24"/>
          <w:szCs w:val="24"/>
        </w:rPr>
        <w:t>T.P. No. 99.461 del C.S.J.</w:t>
      </w:r>
    </w:p>
    <w:p w:rsidRPr="0047412D" w:rsidR="0047412D" w:rsidP="00DC4D60" w:rsidRDefault="0047412D" w14:paraId="1E12C47B" w14:textId="0DDBD584">
      <w:pPr>
        <w:jc w:val="center"/>
        <w:rPr>
          <w:rFonts w:asciiTheme="majorHAnsi" w:hAnsiTheme="majorHAnsi"/>
          <w:sz w:val="24"/>
          <w:szCs w:val="24"/>
        </w:rPr>
      </w:pPr>
      <w:r w:rsidRPr="0047412D">
        <w:rPr>
          <w:rFonts w:asciiTheme="majorHAnsi" w:hAnsiTheme="majorHAnsi"/>
          <w:sz w:val="24"/>
          <w:szCs w:val="24"/>
        </w:rPr>
        <w:t xml:space="preserve">Correo electrónico: </w:t>
      </w:r>
      <w:hyperlink w:history="1" r:id="rId12">
        <w:r w:rsidRPr="0047412D">
          <w:rPr>
            <w:rStyle w:val="Hipervnculo"/>
            <w:rFonts w:asciiTheme="majorHAnsi" w:hAnsiTheme="majorHAnsi"/>
            <w:sz w:val="24"/>
            <w:szCs w:val="24"/>
          </w:rPr>
          <w:t>artazu10@hotmail.com</w:t>
        </w:r>
      </w:hyperlink>
    </w:p>
    <w:p w:rsidRPr="0047412D" w:rsidR="0047412D" w:rsidP="0047412D" w:rsidRDefault="0047412D" w14:paraId="57455C27" w14:textId="77777777">
      <w:pPr>
        <w:rPr>
          <w:rFonts w:asciiTheme="majorHAnsi" w:hAnsiTheme="majorHAnsi"/>
          <w:sz w:val="24"/>
          <w:szCs w:val="24"/>
        </w:rPr>
      </w:pPr>
    </w:p>
    <w:sectPr w:rsidRPr="0047412D" w:rsidR="0047412D" w:rsidSect="00D7180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8E863" w14:textId="77777777" w:rsidR="00983E5F" w:rsidRDefault="00983E5F" w:rsidP="00D45945">
      <w:r>
        <w:separator/>
      </w:r>
    </w:p>
  </w:endnote>
  <w:endnote w:type="continuationSeparator" w:id="0">
    <w:p w14:paraId="54F45F26" w14:textId="77777777" w:rsidR="00983E5F" w:rsidRDefault="00983E5F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615A8" w14:textId="5AD2FD6B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6D9DC993" w:rsidR="003E5309" w:rsidRPr="003E5309" w:rsidRDefault="003E5309">
    <w:pPr>
      <w:pStyle w:val="Piedepgina"/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3957B" w14:textId="77777777" w:rsidR="00983E5F" w:rsidRDefault="00983E5F" w:rsidP="00D45945">
      <w:r>
        <w:separator/>
      </w:r>
    </w:p>
  </w:footnote>
  <w:footnote w:type="continuationSeparator" w:id="0">
    <w:p w14:paraId="35B334ED" w14:textId="77777777" w:rsidR="00983E5F" w:rsidRDefault="00983E5F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01A9618" w14:textId="3EB1383E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395B4FAB">
              <wp:simplePos x="0" y="0"/>
              <wp:positionH relativeFrom="page">
                <wp:posOffset>-12212</wp:posOffset>
              </wp:positionH>
              <wp:positionV relativeFrom="page">
                <wp:posOffset>-156308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4248"/>
                          <a:chOff x="-60614" y="142004"/>
                          <a:chExt cx="7875110" cy="754548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2716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2" y="9234496"/>
                          <a:ext cx="7875495" cy="925122"/>
                          <a:chOff x="-29253" y="-99563"/>
                          <a:chExt cx="7875495" cy="925491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2" y="-41577"/>
                            <a:ext cx="5143500" cy="867505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C13547" id="Grupo 3" o:spid="_x0000_s1026" alt="&quot;&quot;" style="position:absolute;margin-left:-.95pt;margin-top:-12.3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">
              <v:group id="Grupo 10" o:spid="_x0000_s1027" style="position:absolute;left:-606;top:1448;width:78750;height:7543" coordorigin="-606,1420" coordsize="78751,7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2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2716;1003835,612716;0,0" o:connectangles="0,0,0,0,0"/>
                </v:shape>
              </v:group>
              <v:group id="Grupo 12" o:spid="_x0000_s1030" style="position:absolute;left:-606;top:92344;width:78754;height:9252;rotation:180" coordorigin="-292,-995" coordsize="78754,9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67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67505;1018903,867505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546ED"/>
    <w:multiLevelType w:val="hybridMultilevel"/>
    <w:tmpl w:val="8800DD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33344"/>
    <w:multiLevelType w:val="hybridMultilevel"/>
    <w:tmpl w:val="C9683E4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52479D"/>
    <w:multiLevelType w:val="hybridMultilevel"/>
    <w:tmpl w:val="3044E724"/>
    <w:lvl w:ilvl="0" w:tplc="C85CEF62">
      <w:start w:val="1"/>
      <w:numFmt w:val="bullet"/>
      <w:lvlText w:val="-"/>
      <w:lvlJc w:val="left"/>
      <w:pPr>
        <w:ind w:left="1068" w:hanging="360"/>
      </w:pPr>
      <w:rPr>
        <w:rFonts w:ascii="Century Gothic" w:eastAsia="Arial Unicode MS" w:hAnsi="Century Gothic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3723D91"/>
    <w:multiLevelType w:val="hybridMultilevel"/>
    <w:tmpl w:val="6642651A"/>
    <w:lvl w:ilvl="0" w:tplc="C4AEB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305EF"/>
    <w:multiLevelType w:val="hybridMultilevel"/>
    <w:tmpl w:val="A094B6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D5527"/>
    <w:multiLevelType w:val="hybridMultilevel"/>
    <w:tmpl w:val="1338C1DA"/>
    <w:lvl w:ilvl="0" w:tplc="FDE020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61CC57E">
      <w:start w:val="1"/>
      <w:numFmt w:val="decimal"/>
      <w:lvlText w:val="%2."/>
      <w:lvlJc w:val="left"/>
      <w:pPr>
        <w:ind w:left="360" w:hanging="360"/>
      </w:pPr>
      <w:rPr>
        <w:rFonts w:eastAsia="Times New Roman" w:hint="default"/>
        <w:b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914F6"/>
    <w:multiLevelType w:val="hybridMultilevel"/>
    <w:tmpl w:val="94E213E6"/>
    <w:lvl w:ilvl="0" w:tplc="C85CEF62">
      <w:start w:val="1"/>
      <w:numFmt w:val="bullet"/>
      <w:lvlText w:val="-"/>
      <w:lvlJc w:val="left"/>
      <w:pPr>
        <w:ind w:left="1068" w:hanging="360"/>
      </w:pPr>
      <w:rPr>
        <w:rFonts w:ascii="Century Gothic" w:eastAsia="Arial Unicode MS" w:hAnsi="Century Gothic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DCF1012"/>
    <w:multiLevelType w:val="hybridMultilevel"/>
    <w:tmpl w:val="63DA1BEA"/>
    <w:lvl w:ilvl="0" w:tplc="AA005840">
      <w:numFmt w:val="bullet"/>
      <w:lvlText w:val="-"/>
      <w:lvlJc w:val="left"/>
      <w:pPr>
        <w:ind w:left="1273" w:hanging="360"/>
      </w:pPr>
      <w:rPr>
        <w:rFonts w:ascii="Century Gothic" w:eastAsia="Times New Roman" w:hAnsi="Century Gothic" w:cstheme="majorHAnsi" w:hint="default"/>
      </w:rPr>
    </w:lvl>
    <w:lvl w:ilvl="1" w:tplc="240A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8" w15:restartNumberingAfterBreak="0">
    <w:nsid w:val="6981428F"/>
    <w:multiLevelType w:val="hybridMultilevel"/>
    <w:tmpl w:val="54500B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503B6"/>
    <w:multiLevelType w:val="hybridMultilevel"/>
    <w:tmpl w:val="5CE29E1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752590D"/>
    <w:multiLevelType w:val="hybridMultilevel"/>
    <w:tmpl w:val="01B86A40"/>
    <w:lvl w:ilvl="0" w:tplc="C85CEF62">
      <w:start w:val="1"/>
      <w:numFmt w:val="bullet"/>
      <w:lvlText w:val="-"/>
      <w:lvlJc w:val="left"/>
      <w:pPr>
        <w:ind w:left="720" w:hanging="360"/>
      </w:pPr>
      <w:rPr>
        <w:rFonts w:ascii="Century Gothic" w:eastAsia="Arial Unicode MS" w:hAnsi="Century Gothic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4F1868"/>
    <w:multiLevelType w:val="hybridMultilevel"/>
    <w:tmpl w:val="2B4AFE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769855">
    <w:abstractNumId w:val="9"/>
  </w:num>
  <w:num w:numId="2" w16cid:durableId="53241655">
    <w:abstractNumId w:val="5"/>
  </w:num>
  <w:num w:numId="3" w16cid:durableId="714890789">
    <w:abstractNumId w:val="10"/>
  </w:num>
  <w:num w:numId="4" w16cid:durableId="724763025">
    <w:abstractNumId w:val="4"/>
  </w:num>
  <w:num w:numId="5" w16cid:durableId="1278835281">
    <w:abstractNumId w:val="6"/>
  </w:num>
  <w:num w:numId="6" w16cid:durableId="629017938">
    <w:abstractNumId w:val="2"/>
  </w:num>
  <w:num w:numId="7" w16cid:durableId="1474254799">
    <w:abstractNumId w:val="8"/>
  </w:num>
  <w:num w:numId="8" w16cid:durableId="1870726816">
    <w:abstractNumId w:val="7"/>
  </w:num>
  <w:num w:numId="9" w16cid:durableId="1683556401">
    <w:abstractNumId w:val="11"/>
  </w:num>
  <w:num w:numId="10" w16cid:durableId="1295795169">
    <w:abstractNumId w:val="3"/>
  </w:num>
  <w:num w:numId="11" w16cid:durableId="21080394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0234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61847"/>
    <w:rsid w:val="00083BAA"/>
    <w:rsid w:val="000A37D1"/>
    <w:rsid w:val="000A575D"/>
    <w:rsid w:val="000A7094"/>
    <w:rsid w:val="000D0639"/>
    <w:rsid w:val="00103108"/>
    <w:rsid w:val="00106FDD"/>
    <w:rsid w:val="001766D6"/>
    <w:rsid w:val="00194B58"/>
    <w:rsid w:val="00232061"/>
    <w:rsid w:val="00260E53"/>
    <w:rsid w:val="00293723"/>
    <w:rsid w:val="002F47D1"/>
    <w:rsid w:val="00302309"/>
    <w:rsid w:val="00331F4A"/>
    <w:rsid w:val="003444BE"/>
    <w:rsid w:val="00380BCF"/>
    <w:rsid w:val="003936EF"/>
    <w:rsid w:val="003A3038"/>
    <w:rsid w:val="003E24DF"/>
    <w:rsid w:val="003E5309"/>
    <w:rsid w:val="003F52FA"/>
    <w:rsid w:val="00415661"/>
    <w:rsid w:val="00436941"/>
    <w:rsid w:val="004416CF"/>
    <w:rsid w:val="0046011A"/>
    <w:rsid w:val="00462EB3"/>
    <w:rsid w:val="0047412D"/>
    <w:rsid w:val="004A2B0D"/>
    <w:rsid w:val="004D193A"/>
    <w:rsid w:val="004D332F"/>
    <w:rsid w:val="005435D5"/>
    <w:rsid w:val="0054621D"/>
    <w:rsid w:val="0056206A"/>
    <w:rsid w:val="00563742"/>
    <w:rsid w:val="00564809"/>
    <w:rsid w:val="00567B2D"/>
    <w:rsid w:val="00587A5D"/>
    <w:rsid w:val="00597E25"/>
    <w:rsid w:val="005C2210"/>
    <w:rsid w:val="005C33BD"/>
    <w:rsid w:val="00615018"/>
    <w:rsid w:val="0062123A"/>
    <w:rsid w:val="006338AE"/>
    <w:rsid w:val="0064578F"/>
    <w:rsid w:val="00646E75"/>
    <w:rsid w:val="006627A4"/>
    <w:rsid w:val="00666CA1"/>
    <w:rsid w:val="006C1F23"/>
    <w:rsid w:val="006F6F10"/>
    <w:rsid w:val="00715533"/>
    <w:rsid w:val="00767A56"/>
    <w:rsid w:val="00783E79"/>
    <w:rsid w:val="00792EBA"/>
    <w:rsid w:val="007B5AE8"/>
    <w:rsid w:val="007E6807"/>
    <w:rsid w:val="007F5192"/>
    <w:rsid w:val="00803DAF"/>
    <w:rsid w:val="0080468F"/>
    <w:rsid w:val="008216FA"/>
    <w:rsid w:val="008446E0"/>
    <w:rsid w:val="008B1B5A"/>
    <w:rsid w:val="008D5E6D"/>
    <w:rsid w:val="008E6E2B"/>
    <w:rsid w:val="00970ED1"/>
    <w:rsid w:val="00983E5F"/>
    <w:rsid w:val="009D1C45"/>
    <w:rsid w:val="009D3B52"/>
    <w:rsid w:val="00A11A20"/>
    <w:rsid w:val="00A96CF8"/>
    <w:rsid w:val="00AA1396"/>
    <w:rsid w:val="00AB4269"/>
    <w:rsid w:val="00AE2580"/>
    <w:rsid w:val="00AE2C6B"/>
    <w:rsid w:val="00AE5A01"/>
    <w:rsid w:val="00B50294"/>
    <w:rsid w:val="00B57A31"/>
    <w:rsid w:val="00BC690B"/>
    <w:rsid w:val="00C70786"/>
    <w:rsid w:val="00C8222A"/>
    <w:rsid w:val="00CD4A85"/>
    <w:rsid w:val="00D00CF4"/>
    <w:rsid w:val="00D427DA"/>
    <w:rsid w:val="00D45945"/>
    <w:rsid w:val="00D50A41"/>
    <w:rsid w:val="00D66593"/>
    <w:rsid w:val="00D7180A"/>
    <w:rsid w:val="00D92903"/>
    <w:rsid w:val="00DB3717"/>
    <w:rsid w:val="00DB6E96"/>
    <w:rsid w:val="00DC4D60"/>
    <w:rsid w:val="00DD31C4"/>
    <w:rsid w:val="00DF1500"/>
    <w:rsid w:val="00E27B46"/>
    <w:rsid w:val="00E35B42"/>
    <w:rsid w:val="00E55D74"/>
    <w:rsid w:val="00E6540C"/>
    <w:rsid w:val="00E71137"/>
    <w:rsid w:val="00E81E2A"/>
    <w:rsid w:val="00E834B7"/>
    <w:rsid w:val="00EE0952"/>
    <w:rsid w:val="00EF51E2"/>
    <w:rsid w:val="00EF5319"/>
    <w:rsid w:val="00EF6373"/>
    <w:rsid w:val="00F20CC3"/>
    <w:rsid w:val="00F776EF"/>
    <w:rsid w:val="00FA596C"/>
    <w:rsid w:val="00FC4328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1"/>
    <w:semiHidden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rtazu10@hot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45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11</cp:revision>
  <cp:lastPrinted>2025-10-16T19:42:00Z</cp:lastPrinted>
  <dcterms:created xsi:type="dcterms:W3CDTF">2025-10-16T15:10:00Z</dcterms:created>
  <dcterms:modified xsi:type="dcterms:W3CDTF">2026-08-12T21:05:00Z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