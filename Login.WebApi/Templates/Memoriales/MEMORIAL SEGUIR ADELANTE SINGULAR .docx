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4357" w:rsidR="00A14357" w:rsidP="00A14357" w:rsidRDefault="00A14357" w14:paraId="712560B1" w14:textId="77777777">
      <w:pPr>
        <w:rPr>
          <w:rFonts w:ascii="Century Gothic" w:hAnsi="Century Gothic" w:cs="Calibri Light"/>
          <w:sz w:val="24"/>
          <w:szCs w:val="24"/>
        </w:rPr>
      </w:pPr>
      <w:r w:rsidRPr="00A14357">
        <w:rPr>
          <w:rFonts w:ascii="Century Gothic" w:hAnsi="Century Gothic" w:cs="Calibri Light"/>
          <w:sz w:val="24"/>
          <w:szCs w:val="24"/>
        </w:rPr>
        <w:t>Señor</w:t>
      </w:r>
    </w:p>
    <w:p w:rsidRPr="00C41856" w:rsidR="00A14357" w:rsidP="00A14357" w:rsidRDefault="00A14357" w14:paraId="41FB5B30" w14:textId="3F867D62">
      <w:pPr>
        <w:rPr>
          <w:rFonts w:ascii="Century Gothic" w:hAnsi="Century Gothic" w:cs="Calibri Light"/>
          <w:b/>
          <w:bCs/>
          <w:sz w:val="24"/>
          <w:szCs w:val="24"/>
          <w:highlight w:val="yellow"/>
        </w:rPr>
      </w:pPr>
      <w:r>
        <w:rPr>
          <w:rFonts w:ascii="Century Gothic" w:hAnsi="Century Gothic" w:cs="Calibri Light"/>
          <w:b/>
          <w:bCs/>
          <w:sz w:val="24"/>
          <w:szCs w:val="24"/>
          <w:highlight w:val="yellow"/>
        </w:rPr>
        <w:t xml:space="preserve">{{JUZGADO}}</w:t>
      </w:r>
    </w:p>
    <w:p w:rsidRPr="00A14357" w:rsidR="00A14357" w:rsidP="00A14357" w:rsidRDefault="00A14357" w14:paraId="62E62810" w14:textId="77777777">
      <w:pPr>
        <w:rPr>
          <w:rFonts w:ascii="Century Gothic" w:hAnsi="Century Gothic" w:cs="Calibri Light"/>
          <w:sz w:val="24"/>
          <w:szCs w:val="24"/>
        </w:rPr>
      </w:pPr>
      <w:r>
        <w:rPr>
          <w:rFonts w:ascii="Century Gothic" w:hAnsi="Century Gothic" w:cs="Calibri Light"/>
          <w:sz w:val="24"/>
          <w:szCs w:val="24"/>
          <w:highlight w:val="yellow"/>
        </w:rPr>
        <w:t xml:space="preserve">{{CIUDAD}}</w:t>
      </w:r>
    </w:p>
    <w:p w:rsidRPr="00A14357" w:rsidR="00A14357" w:rsidP="00A14357" w:rsidRDefault="00A14357" w14:paraId="329BCFAC" w14:textId="77777777">
      <w:pPr>
        <w:rPr>
          <w:rFonts w:ascii="Century Gothic" w:hAnsi="Century Gothic" w:cs="Calibri Light"/>
          <w:sz w:val="24"/>
          <w:szCs w:val="24"/>
        </w:rPr>
      </w:pPr>
    </w:p>
    <w:p w:rsidRPr="00A14357" w:rsidR="00A14357" w:rsidP="00A14357" w:rsidRDefault="00A14357" w14:paraId="1E7AB581" w14:textId="77777777">
      <w:pPr>
        <w:ind w:left="720"/>
        <w:rPr>
          <w:rFonts w:ascii="Century Gothic" w:hAnsi="Century Gothic" w:cs="Calibri Light"/>
          <w:sz w:val="24"/>
          <w:szCs w:val="24"/>
        </w:rPr>
      </w:pPr>
      <w:r>
        <w:rPr>
          <w:rFonts w:ascii="Century Gothic" w:hAnsi="Century Gothic" w:cs="Calibri Light"/>
          <w:b/>
          <w:bCs/>
          <w:sz w:val="24"/>
          <w:szCs w:val="24"/>
        </w:rPr>
        <w:t xml:space="preserve">Ref.: </w:t>
      </w:r>
      <w:r>
        <w:rPr>
          <w:rFonts w:ascii="Century Gothic" w:hAnsi="Century Gothic" w:cs="Calibri Light"/>
          <w:b/>
          <w:bCs/>
          <w:sz w:val="24"/>
          <w:szCs w:val="24"/>
        </w:rPr>
        <w:t xml:space="preserve">{{TIPO_PROCESO}}</w:t>
      </w:r>
    </w:p>
    <w:p w:rsidRPr="00A14357" w:rsidR="00A14357" w:rsidP="00A14357" w:rsidRDefault="00A14357" w14:paraId="6491DC4B" w14:textId="77777777">
      <w:pPr>
        <w:ind w:left="720"/>
        <w:rPr>
          <w:rFonts w:ascii="Century Gothic" w:hAnsi="Century Gothic" w:cs="Calibri Light"/>
          <w:sz w:val="24"/>
          <w:szCs w:val="24"/>
        </w:rPr>
      </w:pPr>
      <w:r>
        <w:rPr>
          <w:rFonts w:ascii="Century Gothic" w:hAnsi="Century Gothic" w:cs="Calibri Light"/>
          <w:sz w:val="24"/>
          <w:szCs w:val="24"/>
        </w:rPr>
        <w:t xml:space="preserve">Demandante: </w:t>
      </w:r>
      <w:r>
        <w:rPr>
          <w:rFonts w:ascii="Century Gothic" w:hAnsi="Century Gothic" w:cs="Calibri Light"/>
          <w:sz w:val="24"/>
          <w:szCs w:val="24"/>
        </w:rPr>
        <w:t xml:space="preserve">{{DEMANDANTE}}</w:t>
      </w:r>
    </w:p>
    <w:p w:rsidRPr="00A14357" w:rsidR="00A14357" w:rsidP="00A14357" w:rsidRDefault="00A14357" w14:paraId="721B7F13" w14:textId="77777777">
      <w:pPr>
        <w:ind w:left="720"/>
        <w:rPr>
          <w:rFonts w:ascii="Century Gothic" w:hAnsi="Century Gothic" w:cs="Calibri Light"/>
          <w:sz w:val="24"/>
          <w:szCs w:val="24"/>
        </w:rPr>
      </w:pPr>
      <w:r>
        <w:rPr>
          <w:rFonts w:ascii="Century Gothic" w:hAnsi="Century Gothic" w:cs="Calibri Light"/>
          <w:sz w:val="24"/>
          <w:szCs w:val="24"/>
        </w:rPr>
        <w:t xml:space="preserve">Demandado: </w:t>
      </w:r>
      <w:r>
        <w:rPr>
          <w:rFonts w:ascii="Century Gothic" w:hAnsi="Century Gothic" w:cs="Calibri Light"/>
          <w:sz w:val="24"/>
          <w:szCs w:val="24"/>
        </w:rPr>
        <w:t xml:space="preserve">{{DEMANDADO}}</w:t>
      </w:r>
    </w:p>
    <w:p w:rsidRPr="00A14357" w:rsidR="00A14357" w:rsidP="00A14357" w:rsidRDefault="00A14357" w14:paraId="4AB461BB" w14:textId="5B29EAA4">
      <w:pPr>
        <w:ind w:left="720"/>
        <w:rPr>
          <w:rFonts w:ascii="Century Gothic" w:hAnsi="Century Gothic" w:cs="Calibri Light"/>
          <w:sz w:val="24"/>
          <w:szCs w:val="24"/>
        </w:rPr>
      </w:pPr>
      <w:r>
        <w:rPr>
          <w:rFonts w:ascii="Century Gothic" w:hAnsi="Century Gothic" w:cs="Calibri Light"/>
          <w:sz w:val="24"/>
          <w:szCs w:val="24"/>
        </w:rPr>
        <w:t xml:space="preserve">Rad.: </w:t>
      </w:r>
      <w:r>
        <w:rPr>
          <w:rFonts w:ascii="Century Gothic" w:hAnsi="Century Gothic" w:cs="Calibri Light"/>
          <w:sz w:val="24"/>
          <w:szCs w:val="24"/>
        </w:rPr>
        <w:t xml:space="preserve">{{RADICADO}}</w:t>
      </w:r>
    </w:p>
    <w:p w:rsidRPr="00A14357" w:rsidR="00A14357" w:rsidP="00A14357" w:rsidRDefault="00A14357" w14:paraId="05161A14" w14:textId="77777777">
      <w:pPr>
        <w:rPr>
          <w:rFonts w:ascii="Century Gothic" w:hAnsi="Century Gothic" w:eastAsia="Calibri" w:cs="Calibri"/>
          <w:sz w:val="24"/>
          <w:szCs w:val="24"/>
          <w:lang w:val="es-CO"/>
        </w:rPr>
      </w:pPr>
    </w:p>
    <w:p w:rsidRPr="00A14357" w:rsidR="00A14357" w:rsidP="00A14357" w:rsidRDefault="00A14357" w14:paraId="3BF32E42" w14:textId="77777777">
      <w:pPr>
        <w:jc w:val="both"/>
        <w:rPr>
          <w:rFonts w:ascii="Century Gothic" w:hAnsi="Century Gothic" w:eastAsia="Calibri" w:cs="Calibri"/>
          <w:sz w:val="24"/>
          <w:szCs w:val="24"/>
          <w:lang w:val="es-CO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>Como apoderado de la parte actora dentro del proceso citado en la referencia, me permito solicitarle al despacho</w:t>
      </w:r>
      <w:r w:rsidRPr="00A14357">
        <w:rPr>
          <w:rFonts w:ascii="Century Gothic" w:hAnsi="Century Gothic" w:eastAsia="Calibri" w:cs="Calibri"/>
          <w:sz w:val="24"/>
          <w:szCs w:val="24"/>
          <w:lang w:val="es-CO"/>
        </w:rPr>
        <w:t>:</w:t>
      </w:r>
    </w:p>
    <w:p w:rsidRPr="00A14357" w:rsidR="00A14357" w:rsidP="00A14357" w:rsidRDefault="00A14357" w14:paraId="7B426E45" w14:textId="77777777">
      <w:pPr>
        <w:rPr>
          <w:rFonts w:ascii="Century Gothic" w:hAnsi="Century Gothic" w:eastAsia="Calibri" w:cs="Calibri"/>
          <w:sz w:val="24"/>
          <w:szCs w:val="24"/>
          <w:lang w:val="es-CO"/>
        </w:rPr>
      </w:pPr>
    </w:p>
    <w:p w:rsidRPr="00A14357" w:rsidR="00A14357" w:rsidP="00A14357" w:rsidRDefault="00A14357" w14:paraId="3E8D342B" w14:textId="77777777">
      <w:pPr>
        <w:numPr>
          <w:ilvl w:val="0"/>
          <w:numId w:val="23"/>
        </w:numPr>
        <w:jc w:val="both"/>
        <w:rPr>
          <w:rFonts w:ascii="Century Gothic" w:hAnsi="Century Gothic" w:eastAsia="Calibri" w:cs="Calibri"/>
          <w:sz w:val="24"/>
          <w:szCs w:val="24"/>
          <w:lang w:val="es-CO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>Se sirva dictar providencia conforme al artículo 440 del Código General del Proceso, ordenando seguir adelante con la ejecución del proceso, teniendo en cuenta que el demandado no excepcionó</w:t>
      </w:r>
      <w:r w:rsidRPr="00A14357">
        <w:rPr>
          <w:rFonts w:ascii="Century Gothic" w:hAnsi="Century Gothic" w:eastAsia="Calibri" w:cs="Calibri"/>
          <w:sz w:val="24"/>
          <w:szCs w:val="24"/>
          <w:lang w:val="es-CO"/>
        </w:rPr>
        <w:t>.</w:t>
      </w:r>
    </w:p>
    <w:p w:rsidRPr="00A14357" w:rsidR="00A14357" w:rsidP="00A14357" w:rsidRDefault="00A14357" w14:paraId="4A172D10" w14:textId="77777777">
      <w:pPr>
        <w:rPr>
          <w:rFonts w:ascii="Century Gothic" w:hAnsi="Century Gothic" w:eastAsia="Calibri" w:cs="Calibri"/>
          <w:sz w:val="24"/>
          <w:szCs w:val="24"/>
          <w:lang w:val="es-CO"/>
        </w:rPr>
      </w:pPr>
    </w:p>
    <w:p w:rsidRPr="00A14357" w:rsidR="00A14357" w:rsidP="00A14357" w:rsidRDefault="00A14357" w14:paraId="762897AD" w14:textId="77777777">
      <w:pPr>
        <w:rPr>
          <w:rFonts w:ascii="Century Gothic" w:hAnsi="Century Gothic" w:eastAsia="Calibri" w:cs="Calibri"/>
          <w:sz w:val="24"/>
          <w:szCs w:val="24"/>
          <w:lang w:val="es-CO"/>
        </w:rPr>
      </w:pPr>
    </w:p>
    <w:p w:rsidRPr="00A14357" w:rsidR="00A14357" w:rsidP="00A14357" w:rsidRDefault="00A14357" w14:paraId="0E4FB206" w14:textId="77777777">
      <w:pPr>
        <w:jc w:val="both"/>
        <w:rPr>
          <w:rFonts w:ascii="Century Gothic" w:hAnsi="Century Gothic" w:eastAsia="Calibri" w:cs="Calibri"/>
          <w:sz w:val="24"/>
          <w:szCs w:val="24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 xml:space="preserve">Asimismo, pido copia a mi correo </w:t>
      </w:r>
      <w:hyperlink w:history="1" r:id="rId11">
        <w:r w:rsidRPr="00A14357">
          <w:rPr>
            <w:rStyle w:val="Hipervnculo"/>
            <w:rFonts w:ascii="Century Gothic" w:hAnsi="Century Gothic" w:eastAsia="Calibri" w:cs="Calibri"/>
            <w:sz w:val="24"/>
            <w:szCs w:val="24"/>
          </w:rPr>
          <w:t>artazu10@hotmail.com</w:t>
        </w:r>
      </w:hyperlink>
      <w:r w:rsidRPr="00A14357">
        <w:rPr>
          <w:rFonts w:ascii="Century Gothic" w:hAnsi="Century Gothic" w:eastAsia="Calibri" w:cs="Calibri"/>
          <w:sz w:val="24"/>
          <w:szCs w:val="24"/>
        </w:rPr>
        <w:t>, para hacer el respectivo seguimiento.</w:t>
      </w:r>
    </w:p>
    <w:p w:rsidRPr="00A14357" w:rsidR="00A14357" w:rsidP="00A14357" w:rsidRDefault="00A14357" w14:paraId="226D527E" w14:textId="77777777">
      <w:pPr>
        <w:rPr>
          <w:rFonts w:ascii="Century Gothic" w:hAnsi="Century Gothic" w:eastAsia="Calibri" w:cs="Calibri"/>
          <w:sz w:val="24"/>
          <w:szCs w:val="24"/>
        </w:rPr>
      </w:pPr>
    </w:p>
    <w:p w:rsidRPr="00A14357" w:rsidR="00A14357" w:rsidP="00A14357" w:rsidRDefault="00A14357" w14:paraId="57027C18" w14:textId="77777777">
      <w:pPr>
        <w:rPr>
          <w:rFonts w:ascii="Century Gothic" w:hAnsi="Century Gothic" w:eastAsia="Calibri" w:cs="Calibri"/>
          <w:sz w:val="24"/>
          <w:szCs w:val="24"/>
        </w:rPr>
      </w:pPr>
    </w:p>
    <w:p w:rsidRPr="00A14357" w:rsidR="00A14357" w:rsidP="00A14357" w:rsidRDefault="00A14357" w14:paraId="155F9A22" w14:textId="04BC185A">
      <w:pPr>
        <w:rPr>
          <w:rFonts w:ascii="Century Gothic" w:hAnsi="Century Gothic" w:eastAsia="Calibri" w:cs="Calibri"/>
          <w:sz w:val="24"/>
          <w:szCs w:val="24"/>
        </w:rPr>
      </w:pPr>
    </w:p>
    <w:p w:rsidRPr="00A14357" w:rsidR="00A14357" w:rsidP="00A14357" w:rsidRDefault="00A14357" w14:paraId="0FA8D608" w14:textId="77777777">
      <w:pPr>
        <w:rPr>
          <w:rFonts w:ascii="Century Gothic" w:hAnsi="Century Gothic" w:eastAsia="Calibri" w:cs="Calibri"/>
          <w:sz w:val="24"/>
          <w:szCs w:val="24"/>
        </w:rPr>
      </w:pPr>
    </w:p>
    <w:p w:rsidRPr="00A14357" w:rsidR="00A14357" w:rsidP="00A14357" w:rsidRDefault="00A14357" w14:paraId="33FA963C" w14:textId="77777777">
      <w:pPr>
        <w:rPr>
          <w:rFonts w:ascii="Century Gothic" w:hAnsi="Century Gothic" w:eastAsia="Calibri" w:cs="Calibri"/>
          <w:sz w:val="24"/>
          <w:szCs w:val="24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 xml:space="preserve">Atentamente, </w:t>
      </w:r>
    </w:p>
    <w:p w:rsidRPr="00A14357" w:rsidR="00A14357" w:rsidP="00A14357" w:rsidRDefault="00A14357" w14:paraId="4C0C27C2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78723E73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1CE731D4" w14:textId="23905248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04DAD82A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4AD2AA32" w14:textId="3EFEF163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  <w:r w:rsidRPr="00A14357">
        <w:rPr>
          <w:rFonts w:ascii="Century Gothic" w:hAnsi="Century Gothic" w:eastAsia="Calibri" w:cs="Calibr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editId="557F41C0" wp14:anchorId="71221CB5">
            <wp:simplePos x="0" y="0"/>
            <wp:positionH relativeFrom="margin">
              <wp:align>center</wp:align>
            </wp:positionH>
            <wp:positionV relativeFrom="paragraph">
              <wp:posOffset>8610</wp:posOffset>
            </wp:positionV>
            <wp:extent cx="1630680" cy="1716405"/>
            <wp:effectExtent l="0" t="0" r="7620" b="0"/>
            <wp:wrapNone/>
            <wp:docPr id="780295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14357" w:rsidR="00A14357" w:rsidP="00A14357" w:rsidRDefault="00A14357" w14:paraId="124AF6F9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25BA3158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7440A149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1916D1FF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07E4A9CB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7BE38226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72DBCF17" w14:textId="77777777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</w:p>
    <w:p w:rsidRPr="00A14357" w:rsidR="00A14357" w:rsidP="00A14357" w:rsidRDefault="00A14357" w14:paraId="3637ECE6" w14:textId="6204F299">
      <w:pPr>
        <w:jc w:val="center"/>
        <w:rPr>
          <w:rFonts w:ascii="Century Gothic" w:hAnsi="Century Gothic" w:eastAsia="Calibri" w:cs="Calibri"/>
          <w:b/>
          <w:bCs/>
          <w:sz w:val="24"/>
          <w:szCs w:val="24"/>
        </w:rPr>
      </w:pPr>
      <w:r w:rsidRPr="00A14357">
        <w:rPr>
          <w:rFonts w:ascii="Century Gothic" w:hAnsi="Century Gothic" w:eastAsia="Calibri" w:cs="Calibri"/>
          <w:b/>
          <w:bCs/>
          <w:sz w:val="24"/>
          <w:szCs w:val="24"/>
        </w:rPr>
        <w:t>ARNOLDO TAMAYO ZUÑIGA</w:t>
      </w:r>
    </w:p>
    <w:p w:rsidRPr="00A14357" w:rsidR="00A14357" w:rsidP="00A14357" w:rsidRDefault="00A14357" w14:paraId="0064451D" w14:textId="77777777">
      <w:pPr>
        <w:jc w:val="center"/>
        <w:rPr>
          <w:rFonts w:ascii="Century Gothic" w:hAnsi="Century Gothic" w:eastAsia="Calibri" w:cs="Calibri"/>
          <w:sz w:val="24"/>
          <w:szCs w:val="24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>T.P. No. 99.461 del C.S.J.</w:t>
      </w:r>
    </w:p>
    <w:p w:rsidRPr="00A14357" w:rsidR="00A14357" w:rsidP="00A14357" w:rsidRDefault="00A14357" w14:paraId="3D20DD24" w14:textId="77777777">
      <w:pPr>
        <w:jc w:val="center"/>
        <w:rPr>
          <w:rFonts w:ascii="Century Gothic" w:hAnsi="Century Gothic" w:eastAsia="Calibri" w:cs="Calibri"/>
          <w:sz w:val="24"/>
          <w:szCs w:val="24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>C.C. No. 7.698.056 de Neiva</w:t>
      </w:r>
    </w:p>
    <w:p w:rsidRPr="00A14357" w:rsidR="00A14357" w:rsidP="00A14357" w:rsidRDefault="00A14357" w14:paraId="5E0E1878" w14:textId="4719A021">
      <w:pPr>
        <w:jc w:val="center"/>
        <w:rPr>
          <w:rFonts w:ascii="Century Gothic" w:hAnsi="Century Gothic" w:eastAsia="Calibri" w:cs="Calibri"/>
          <w:sz w:val="24"/>
          <w:szCs w:val="24"/>
        </w:rPr>
      </w:pPr>
      <w:r w:rsidRPr="00A14357">
        <w:rPr>
          <w:rFonts w:ascii="Century Gothic" w:hAnsi="Century Gothic" w:eastAsia="Calibri" w:cs="Calibri"/>
          <w:sz w:val="24"/>
          <w:szCs w:val="24"/>
        </w:rPr>
        <w:t xml:space="preserve">Correo electrónico: </w:t>
      </w:r>
      <w:hyperlink w:history="1" r:id="rId13">
        <w:r w:rsidRPr="00A14357">
          <w:rPr>
            <w:rStyle w:val="Hipervnculo"/>
            <w:rFonts w:ascii="Century Gothic" w:hAnsi="Century Gothic" w:eastAsia="Calibri" w:cs="Calibri"/>
            <w:sz w:val="24"/>
            <w:szCs w:val="24"/>
          </w:rPr>
          <w:t>artazu10@hotmail.com</w:t>
        </w:r>
      </w:hyperlink>
    </w:p>
    <w:p w:rsidRPr="00A14357" w:rsidR="00A14357" w:rsidP="00A14357" w:rsidRDefault="00A14357" w14:paraId="5DCD8FC1" w14:textId="77777777">
      <w:pPr>
        <w:rPr>
          <w:rFonts w:ascii="Century Gothic" w:hAnsi="Century Gothic" w:eastAsia="Calibri" w:cs="Calibri"/>
          <w:sz w:val="24"/>
          <w:szCs w:val="24"/>
        </w:rPr>
      </w:pPr>
    </w:p>
    <w:p w:rsidRPr="00A14357" w:rsidR="009F0455" w:rsidP="00A14357" w:rsidRDefault="009F0455" w14:paraId="0A6B4D90" w14:textId="5C68FE04">
      <w:pPr>
        <w:rPr>
          <w:rFonts w:ascii="Century Gothic" w:hAnsi="Century Gothic" w:eastAsiaTheme="minorHAnsi"/>
          <w:sz w:val="24"/>
          <w:szCs w:val="24"/>
        </w:rPr>
      </w:pPr>
    </w:p>
    <w:sectPr w:rsidRPr="00A14357" w:rsidR="009F0455" w:rsidSect="00D7180A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FC733" w14:textId="77777777" w:rsidR="00A369BF" w:rsidRDefault="00A369BF" w:rsidP="00D45945">
      <w:r>
        <w:separator/>
      </w:r>
    </w:p>
  </w:endnote>
  <w:endnote w:type="continuationSeparator" w:id="0">
    <w:p w14:paraId="65327ABB" w14:textId="77777777" w:rsidR="00A369BF" w:rsidRDefault="00A369BF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15A8" w14:textId="5AD2FD6B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6D9DC993" w:rsidR="003E5309" w:rsidRPr="003E5309" w:rsidRDefault="003E5309">
    <w:pPr>
      <w:pStyle w:val="Piedepgina"/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55A9" w14:textId="77777777" w:rsidR="00A369BF" w:rsidRDefault="00A369BF" w:rsidP="00D45945">
      <w:r>
        <w:separator/>
      </w:r>
    </w:p>
  </w:footnote>
  <w:footnote w:type="continuationSeparator" w:id="0">
    <w:p w14:paraId="7FE09FEC" w14:textId="77777777" w:rsidR="00A369BF" w:rsidRDefault="00A369BF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01A9618" w14:textId="3EB1383E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6CFAAB39">
              <wp:simplePos x="0" y="0"/>
              <wp:positionH relativeFrom="page">
                <wp:posOffset>-9525</wp:posOffset>
              </wp:positionH>
              <wp:positionV relativeFrom="page">
                <wp:posOffset>-161925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2" y="9234496"/>
                          <a:ext cx="7875495" cy="925122"/>
                          <a:chOff x="-29253" y="-99563"/>
                          <a:chExt cx="7875495" cy="925491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2" y="-41577"/>
                            <a:ext cx="5143500" cy="867505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DB5030" id="Grupo 3" o:spid="_x0000_s1026" alt="&quot;&quot;" style="position:absolute;margin-left:-.75pt;margin-top:-12.75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344;width:78754;height:9252;rotation:180" coordorigin="-292,-995" coordsize="78754,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67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67505;1018903,867505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686"/>
    <w:multiLevelType w:val="multilevel"/>
    <w:tmpl w:val="D56C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7764"/>
    <w:multiLevelType w:val="hybridMultilevel"/>
    <w:tmpl w:val="BB50A4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94B44"/>
    <w:multiLevelType w:val="multilevel"/>
    <w:tmpl w:val="4A4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85145"/>
    <w:multiLevelType w:val="hybridMultilevel"/>
    <w:tmpl w:val="0FE651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2479D"/>
    <w:multiLevelType w:val="hybridMultilevel"/>
    <w:tmpl w:val="3044E724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1">
    <w:nsid w:val="3F4D1DBD"/>
    <w:multiLevelType w:val="multilevel"/>
    <w:tmpl w:val="6C44DEE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lang w:val="es-ES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26D1A5E"/>
    <w:multiLevelType w:val="hybridMultilevel"/>
    <w:tmpl w:val="37DA3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305EF"/>
    <w:multiLevelType w:val="hybridMultilevel"/>
    <w:tmpl w:val="A094B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5498F"/>
    <w:multiLevelType w:val="hybridMultilevel"/>
    <w:tmpl w:val="9F88C6D6"/>
    <w:lvl w:ilvl="0" w:tplc="79B0D85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D0C73"/>
    <w:multiLevelType w:val="hybridMultilevel"/>
    <w:tmpl w:val="864C8C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50F53"/>
    <w:multiLevelType w:val="hybridMultilevel"/>
    <w:tmpl w:val="B16E6C1E"/>
    <w:lvl w:ilvl="0" w:tplc="627A5F48">
      <w:start w:val="1"/>
      <w:numFmt w:val="decimal"/>
      <w:lvlText w:val="%1."/>
      <w:lvlJc w:val="left"/>
      <w:pPr>
        <w:ind w:left="924" w:hanging="360"/>
      </w:pPr>
    </w:lvl>
    <w:lvl w:ilvl="1" w:tplc="240A0019">
      <w:start w:val="1"/>
      <w:numFmt w:val="lowerLetter"/>
      <w:lvlText w:val="%2."/>
      <w:lvlJc w:val="left"/>
      <w:pPr>
        <w:ind w:left="1644" w:hanging="360"/>
      </w:pPr>
    </w:lvl>
    <w:lvl w:ilvl="2" w:tplc="240A001B">
      <w:start w:val="1"/>
      <w:numFmt w:val="lowerRoman"/>
      <w:lvlText w:val="%3."/>
      <w:lvlJc w:val="right"/>
      <w:pPr>
        <w:ind w:left="2364" w:hanging="180"/>
      </w:pPr>
    </w:lvl>
    <w:lvl w:ilvl="3" w:tplc="240A000F">
      <w:start w:val="1"/>
      <w:numFmt w:val="decimal"/>
      <w:lvlText w:val="%4."/>
      <w:lvlJc w:val="left"/>
      <w:pPr>
        <w:ind w:left="3084" w:hanging="360"/>
      </w:pPr>
    </w:lvl>
    <w:lvl w:ilvl="4" w:tplc="240A0019">
      <w:start w:val="1"/>
      <w:numFmt w:val="lowerLetter"/>
      <w:lvlText w:val="%5."/>
      <w:lvlJc w:val="left"/>
      <w:pPr>
        <w:ind w:left="3804" w:hanging="360"/>
      </w:pPr>
    </w:lvl>
    <w:lvl w:ilvl="5" w:tplc="240A001B">
      <w:start w:val="1"/>
      <w:numFmt w:val="lowerRoman"/>
      <w:lvlText w:val="%6."/>
      <w:lvlJc w:val="right"/>
      <w:pPr>
        <w:ind w:left="4524" w:hanging="180"/>
      </w:pPr>
    </w:lvl>
    <w:lvl w:ilvl="6" w:tplc="240A000F">
      <w:start w:val="1"/>
      <w:numFmt w:val="decimal"/>
      <w:lvlText w:val="%7."/>
      <w:lvlJc w:val="left"/>
      <w:pPr>
        <w:ind w:left="5244" w:hanging="360"/>
      </w:pPr>
    </w:lvl>
    <w:lvl w:ilvl="7" w:tplc="240A0019">
      <w:start w:val="1"/>
      <w:numFmt w:val="lowerLetter"/>
      <w:lvlText w:val="%8."/>
      <w:lvlJc w:val="left"/>
      <w:pPr>
        <w:ind w:left="5964" w:hanging="360"/>
      </w:pPr>
    </w:lvl>
    <w:lvl w:ilvl="8" w:tplc="240A001B">
      <w:start w:val="1"/>
      <w:numFmt w:val="lowerRoman"/>
      <w:lvlText w:val="%9."/>
      <w:lvlJc w:val="right"/>
      <w:pPr>
        <w:ind w:left="6684" w:hanging="180"/>
      </w:pPr>
    </w:lvl>
  </w:abstractNum>
  <w:abstractNum w:abstractNumId="11" w15:restartNumberingAfterBreak="0">
    <w:nsid w:val="570D5527"/>
    <w:multiLevelType w:val="hybridMultilevel"/>
    <w:tmpl w:val="1338C1DA"/>
    <w:lvl w:ilvl="0" w:tplc="FDE02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61CC57E">
      <w:start w:val="1"/>
      <w:numFmt w:val="decimal"/>
      <w:lvlText w:val="%2."/>
      <w:lvlJc w:val="left"/>
      <w:pPr>
        <w:ind w:left="360" w:hanging="360"/>
      </w:pPr>
      <w:rPr>
        <w:rFonts w:eastAsia="Times New Roman" w:hint="default"/>
        <w:b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914F6"/>
    <w:multiLevelType w:val="hybridMultilevel"/>
    <w:tmpl w:val="94E213E6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DCF1012"/>
    <w:multiLevelType w:val="hybridMultilevel"/>
    <w:tmpl w:val="63DA1BEA"/>
    <w:lvl w:ilvl="0" w:tplc="AA005840">
      <w:numFmt w:val="bullet"/>
      <w:lvlText w:val="-"/>
      <w:lvlJc w:val="left"/>
      <w:pPr>
        <w:ind w:left="1273" w:hanging="360"/>
      </w:pPr>
      <w:rPr>
        <w:rFonts w:ascii="Century Gothic" w:eastAsia="Times New Roman" w:hAnsi="Century Gothic" w:cstheme="majorHAnsi" w:hint="default"/>
      </w:rPr>
    </w:lvl>
    <w:lvl w:ilvl="1" w:tplc="240A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4" w15:restartNumberingAfterBreak="0">
    <w:nsid w:val="6981428F"/>
    <w:multiLevelType w:val="hybridMultilevel"/>
    <w:tmpl w:val="54500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503B6"/>
    <w:multiLevelType w:val="hybridMultilevel"/>
    <w:tmpl w:val="5CE29E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4CE5190"/>
    <w:multiLevelType w:val="hybridMultilevel"/>
    <w:tmpl w:val="78BC58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5F7EEB"/>
    <w:multiLevelType w:val="hybridMultilevel"/>
    <w:tmpl w:val="A8346F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2590D"/>
    <w:multiLevelType w:val="hybridMultilevel"/>
    <w:tmpl w:val="01B86A40"/>
    <w:lvl w:ilvl="0" w:tplc="C85CEF62">
      <w:start w:val="1"/>
      <w:numFmt w:val="bullet"/>
      <w:lvlText w:val="-"/>
      <w:lvlJc w:val="left"/>
      <w:pPr>
        <w:ind w:left="720" w:hanging="360"/>
      </w:pPr>
      <w:rPr>
        <w:rFonts w:ascii="Century Gothic" w:eastAsia="Arial Unicode MS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F1868"/>
    <w:multiLevelType w:val="hybridMultilevel"/>
    <w:tmpl w:val="2B4AF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1">
    <w:nsid w:val="7C6210CF"/>
    <w:multiLevelType w:val="hybridMultilevel"/>
    <w:tmpl w:val="9A8EAA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167EFA"/>
    <w:multiLevelType w:val="multilevel"/>
    <w:tmpl w:val="065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69855">
    <w:abstractNumId w:val="15"/>
  </w:num>
  <w:num w:numId="2" w16cid:durableId="53241655">
    <w:abstractNumId w:val="11"/>
  </w:num>
  <w:num w:numId="3" w16cid:durableId="714890789">
    <w:abstractNumId w:val="18"/>
  </w:num>
  <w:num w:numId="4" w16cid:durableId="724763025">
    <w:abstractNumId w:val="7"/>
  </w:num>
  <w:num w:numId="5" w16cid:durableId="1278835281">
    <w:abstractNumId w:val="12"/>
  </w:num>
  <w:num w:numId="6" w16cid:durableId="629017938">
    <w:abstractNumId w:val="4"/>
  </w:num>
  <w:num w:numId="7" w16cid:durableId="1474254799">
    <w:abstractNumId w:val="14"/>
  </w:num>
  <w:num w:numId="8" w16cid:durableId="1870726816">
    <w:abstractNumId w:val="13"/>
  </w:num>
  <w:num w:numId="9" w16cid:durableId="1683556401">
    <w:abstractNumId w:val="19"/>
  </w:num>
  <w:num w:numId="10" w16cid:durableId="105390662">
    <w:abstractNumId w:val="8"/>
  </w:num>
  <w:num w:numId="11" w16cid:durableId="18245931">
    <w:abstractNumId w:val="17"/>
  </w:num>
  <w:num w:numId="12" w16cid:durableId="704718624">
    <w:abstractNumId w:val="5"/>
  </w:num>
  <w:num w:numId="13" w16cid:durableId="10568137">
    <w:abstractNumId w:val="20"/>
  </w:num>
  <w:num w:numId="14" w16cid:durableId="851720530">
    <w:abstractNumId w:val="6"/>
  </w:num>
  <w:num w:numId="15" w16cid:durableId="27292552">
    <w:abstractNumId w:val="16"/>
  </w:num>
  <w:num w:numId="16" w16cid:durableId="7754482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2843897">
    <w:abstractNumId w:val="3"/>
  </w:num>
  <w:num w:numId="18" w16cid:durableId="705718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7897289">
    <w:abstractNumId w:val="21"/>
  </w:num>
  <w:num w:numId="20" w16cid:durableId="11036650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5748949">
    <w:abstractNumId w:val="9"/>
  </w:num>
  <w:num w:numId="22" w16cid:durableId="195436722">
    <w:abstractNumId w:val="1"/>
  </w:num>
  <w:num w:numId="23" w16cid:durableId="12514320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10BAC"/>
    <w:rsid w:val="00014ECF"/>
    <w:rsid w:val="00061847"/>
    <w:rsid w:val="00082C63"/>
    <w:rsid w:val="00083BAA"/>
    <w:rsid w:val="000A37D1"/>
    <w:rsid w:val="000A575D"/>
    <w:rsid w:val="000D0639"/>
    <w:rsid w:val="000F4348"/>
    <w:rsid w:val="001377B9"/>
    <w:rsid w:val="001766D6"/>
    <w:rsid w:val="0024495F"/>
    <w:rsid w:val="00260E53"/>
    <w:rsid w:val="00293723"/>
    <w:rsid w:val="002A622E"/>
    <w:rsid w:val="002B4C12"/>
    <w:rsid w:val="002F47D1"/>
    <w:rsid w:val="0032660B"/>
    <w:rsid w:val="003444BE"/>
    <w:rsid w:val="003936EF"/>
    <w:rsid w:val="003A3038"/>
    <w:rsid w:val="003A41CA"/>
    <w:rsid w:val="003B6806"/>
    <w:rsid w:val="003E24DF"/>
    <w:rsid w:val="003E5309"/>
    <w:rsid w:val="00415661"/>
    <w:rsid w:val="00436941"/>
    <w:rsid w:val="0046011A"/>
    <w:rsid w:val="00462EB3"/>
    <w:rsid w:val="00481468"/>
    <w:rsid w:val="004A2B0D"/>
    <w:rsid w:val="004C57E0"/>
    <w:rsid w:val="004D12D1"/>
    <w:rsid w:val="004D332F"/>
    <w:rsid w:val="005026FE"/>
    <w:rsid w:val="00515EC3"/>
    <w:rsid w:val="0056206A"/>
    <w:rsid w:val="00563742"/>
    <w:rsid w:val="00564809"/>
    <w:rsid w:val="00567B2D"/>
    <w:rsid w:val="00597E25"/>
    <w:rsid w:val="005C2210"/>
    <w:rsid w:val="005C29EA"/>
    <w:rsid w:val="005C33BD"/>
    <w:rsid w:val="00615018"/>
    <w:rsid w:val="0062123A"/>
    <w:rsid w:val="00646E75"/>
    <w:rsid w:val="006511C5"/>
    <w:rsid w:val="006515F0"/>
    <w:rsid w:val="006F6F10"/>
    <w:rsid w:val="0070122A"/>
    <w:rsid w:val="00767A56"/>
    <w:rsid w:val="00783E79"/>
    <w:rsid w:val="00792EBA"/>
    <w:rsid w:val="007A0011"/>
    <w:rsid w:val="007A2122"/>
    <w:rsid w:val="007B5AE8"/>
    <w:rsid w:val="007D0827"/>
    <w:rsid w:val="007E6807"/>
    <w:rsid w:val="007F5192"/>
    <w:rsid w:val="0080468F"/>
    <w:rsid w:val="008110E0"/>
    <w:rsid w:val="00814628"/>
    <w:rsid w:val="008216FA"/>
    <w:rsid w:val="00841288"/>
    <w:rsid w:val="008446E0"/>
    <w:rsid w:val="00894330"/>
    <w:rsid w:val="008E6E2B"/>
    <w:rsid w:val="009216AC"/>
    <w:rsid w:val="009325F2"/>
    <w:rsid w:val="00970ED1"/>
    <w:rsid w:val="009D1C45"/>
    <w:rsid w:val="009D3B52"/>
    <w:rsid w:val="009F0455"/>
    <w:rsid w:val="00A03DF2"/>
    <w:rsid w:val="00A11A20"/>
    <w:rsid w:val="00A14357"/>
    <w:rsid w:val="00A369BF"/>
    <w:rsid w:val="00A71311"/>
    <w:rsid w:val="00A93E63"/>
    <w:rsid w:val="00A96CF8"/>
    <w:rsid w:val="00AA1396"/>
    <w:rsid w:val="00AB4269"/>
    <w:rsid w:val="00AE2C6B"/>
    <w:rsid w:val="00B50294"/>
    <w:rsid w:val="00B92D2A"/>
    <w:rsid w:val="00BC53CB"/>
    <w:rsid w:val="00BC690B"/>
    <w:rsid w:val="00C41856"/>
    <w:rsid w:val="00C66593"/>
    <w:rsid w:val="00C70786"/>
    <w:rsid w:val="00C8222A"/>
    <w:rsid w:val="00D0433F"/>
    <w:rsid w:val="00D210F7"/>
    <w:rsid w:val="00D427DA"/>
    <w:rsid w:val="00D45945"/>
    <w:rsid w:val="00D50A41"/>
    <w:rsid w:val="00D5373D"/>
    <w:rsid w:val="00D66593"/>
    <w:rsid w:val="00D7180A"/>
    <w:rsid w:val="00D92903"/>
    <w:rsid w:val="00DB3717"/>
    <w:rsid w:val="00DD31C4"/>
    <w:rsid w:val="00E27B46"/>
    <w:rsid w:val="00E55D74"/>
    <w:rsid w:val="00E6540C"/>
    <w:rsid w:val="00E71137"/>
    <w:rsid w:val="00E81E2A"/>
    <w:rsid w:val="00E834B7"/>
    <w:rsid w:val="00E8477A"/>
    <w:rsid w:val="00EE0952"/>
    <w:rsid w:val="00EF5319"/>
    <w:rsid w:val="00EF6373"/>
    <w:rsid w:val="00FC4328"/>
    <w:rsid w:val="00FE0F43"/>
    <w:rsid w:val="00FE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1"/>
    <w:semiHidden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rtazu10@hot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rtazu10@hot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3</cp:revision>
  <cp:lastPrinted>2025-10-21T15:24:00Z</cp:lastPrinted>
  <dcterms:created xsi:type="dcterms:W3CDTF">2025-10-21T15:28:00Z</dcterms:created>
  <dcterms:modified xsi:type="dcterms:W3CDTF">2026-08-12T15:33:00Z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