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60F28" w:rsidR="00360F28" w:rsidP="00360F28" w:rsidRDefault="00360F28" w14:paraId="23DD4051" w14:textId="2A03BC59">
      <w:pPr>
        <w:rPr>
          <w:rFonts w:ascii="Century Gothic" w:hAnsi="Century Gothic"/>
          <w:sz w:val="24"/>
          <w:szCs w:val="24"/>
        </w:rPr>
      </w:pPr>
      <w:r w:rsidRPr="00360F28">
        <w:rPr>
          <w:rFonts w:ascii="Century Gothic" w:hAnsi="Century Gothic"/>
          <w:sz w:val="24"/>
          <w:szCs w:val="24"/>
        </w:rPr>
        <w:t>Señor</w:t>
      </w:r>
    </w:p>
    <w:p w:rsidRPr="00631D29" w:rsidR="00360F28" w:rsidP="00360F28" w:rsidRDefault="00360F28" w14:paraId="79F92B34" w14:textId="2E8CED34">
      <w:pPr>
        <w:rPr>
          <w:rFonts w:ascii="Century Gothic" w:hAnsi="Century Gothic"/>
          <w:b/>
          <w:bCs/>
          <w:sz w:val="24"/>
          <w:szCs w:val="24"/>
          <w:highlight w:val="yellow"/>
        </w:rPr>
      </w:pPr>
      <w:r>
        <w:rPr>
          <w:rFonts w:ascii="Century Gothic" w:hAnsi="Century Gothic"/>
          <w:b/>
          <w:bCs/>
          <w:sz w:val="24"/>
          <w:szCs w:val="24"/>
          <w:highlight w:val="yellow"/>
        </w:rPr>
        <w:t xml:space="preserve">{{JUZGADO}}</w:t>
      </w:r>
    </w:p>
    <w:p w:rsidRPr="00360F28" w:rsidR="00360F28" w:rsidP="00360F28" w:rsidRDefault="00360F28" w14:paraId="66FB6A8A" w14:textId="7777777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  <w:highlight w:val="yellow"/>
        </w:rPr>
        <w:t xml:space="preserve">{{CIUDAD}}</w:t>
      </w:r>
    </w:p>
    <w:p w:rsidR="00360F28" w:rsidP="00360F28" w:rsidRDefault="00360F28" w14:paraId="67131BE1" w14:textId="77777777">
      <w:pPr>
        <w:ind w:left="720"/>
        <w:rPr>
          <w:rFonts w:ascii="Century Gothic" w:hAnsi="Century Gothic"/>
          <w:sz w:val="24"/>
          <w:szCs w:val="24"/>
        </w:rPr>
      </w:pPr>
    </w:p>
    <w:p w:rsidRPr="00360F28" w:rsidR="00360F28" w:rsidP="00360F28" w:rsidRDefault="00360F28" w14:paraId="56332BB0" w14:textId="63217674">
      <w:pPr>
        <w:ind w:left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Ref.: </w:t>
      </w:r>
      <w:r>
        <w:rPr>
          <w:rFonts w:ascii="Century Gothic" w:hAnsi="Century Gothic"/>
          <w:b/>
          <w:bCs/>
          <w:sz w:val="24"/>
          <w:szCs w:val="24"/>
        </w:rPr>
        <w:t xml:space="preserve">{{TIPO_PROCESO}}</w:t>
      </w:r>
    </w:p>
    <w:p w:rsidRPr="00360F28" w:rsidR="00360F28" w:rsidP="00360F28" w:rsidRDefault="00360F28" w14:paraId="041FECF0" w14:textId="79A98175">
      <w:pPr>
        <w:ind w:left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Demandante: </w:t>
      </w:r>
      <w:r>
        <w:rPr>
          <w:rFonts w:ascii="Century Gothic" w:hAnsi="Century Gothic"/>
          <w:sz w:val="24"/>
          <w:szCs w:val="24"/>
        </w:rPr>
        <w:t xml:space="preserve">{{DEMANDANTE}}</w:t>
      </w:r>
    </w:p>
    <w:p w:rsidRPr="00360F28" w:rsidR="00360F28" w:rsidP="00360F28" w:rsidRDefault="00360F28" w14:paraId="57D1592D" w14:textId="77FB426A">
      <w:pPr>
        <w:ind w:left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Demandado: </w:t>
      </w:r>
      <w:r>
        <w:rPr>
          <w:rFonts w:ascii="Century Gothic" w:hAnsi="Century Gothic"/>
          <w:sz w:val="24"/>
          <w:szCs w:val="24"/>
        </w:rPr>
        <w:t xml:space="preserve">{{DEMANDADO}}</w:t>
      </w:r>
    </w:p>
    <w:p w:rsidR="00360F28" w:rsidP="00360F28" w:rsidRDefault="00360F28" w14:paraId="1556F0B6" w14:textId="3F253F8D">
      <w:pPr>
        <w:ind w:left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Rad.: </w:t>
      </w:r>
      <w:r>
        <w:rPr>
          <w:rFonts w:ascii="Century Gothic" w:hAnsi="Century Gothic"/>
          <w:sz w:val="24"/>
          <w:szCs w:val="24"/>
        </w:rPr>
        <w:t xml:space="preserve">{{RADICADO}}</w:t>
      </w:r>
    </w:p>
    <w:p w:rsidRPr="00360F28" w:rsidR="00360F28" w:rsidP="00360F28" w:rsidRDefault="00360F28" w14:paraId="0A136D27" w14:textId="77777777">
      <w:pPr>
        <w:ind w:left="720"/>
        <w:rPr>
          <w:rFonts w:ascii="Century Gothic" w:hAnsi="Century Gothic"/>
          <w:sz w:val="24"/>
          <w:szCs w:val="24"/>
        </w:rPr>
      </w:pPr>
    </w:p>
    <w:p w:rsidR="00360F28" w:rsidP="00360F28" w:rsidRDefault="00360F28" w14:paraId="435D3608" w14:textId="77777777">
      <w:pPr>
        <w:jc w:val="both"/>
        <w:rPr>
          <w:rFonts w:ascii="Century Gothic" w:hAnsi="Century Gothic"/>
          <w:sz w:val="24"/>
          <w:szCs w:val="24"/>
        </w:rPr>
      </w:pPr>
      <w:r w:rsidRPr="00360F28">
        <w:rPr>
          <w:rFonts w:ascii="Century Gothic" w:hAnsi="Century Gothic"/>
          <w:sz w:val="24"/>
          <w:szCs w:val="24"/>
        </w:rPr>
        <w:t>Arnoldo Tamayo Zúñiga, identificado como aparece al pie de mi firma, y actuando en calidad de apoderado de la parte demandante dentro del proceso de la referencia, de manera comedida y de conformidad con el artículo 599 del C.G.P., me permito solicitarle sírvase decretar el embargo y posterior secuestro de los siguientes bienes:</w:t>
      </w:r>
    </w:p>
    <w:p w:rsidRPr="00360F28" w:rsidR="00360F28" w:rsidP="00360F28" w:rsidRDefault="00360F28" w14:paraId="72367F74" w14:textId="77777777">
      <w:pPr>
        <w:jc w:val="both"/>
        <w:rPr>
          <w:rFonts w:ascii="Century Gothic" w:hAnsi="Century Gothic"/>
          <w:sz w:val="24"/>
          <w:szCs w:val="24"/>
        </w:rPr>
      </w:pPr>
    </w:p>
    <w:p w:rsidRPr="00360F28" w:rsidR="00360F28" w:rsidRDefault="00360F28" w14:paraId="03C01712" w14:textId="3467BA00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4"/>
          <w:szCs w:val="24"/>
        </w:rPr>
      </w:pPr>
      <w:r w:rsidRPr="00360F28">
        <w:rPr>
          <w:rFonts w:ascii="Century Gothic" w:hAnsi="Century Gothic"/>
          <w:sz w:val="24"/>
          <w:szCs w:val="24"/>
        </w:rPr>
        <w:t xml:space="preserve">Vehículo clase: </w:t>
      </w:r>
      <w:r w:rsidRPr="00ED5906" w:rsidR="00ED5906">
        <w:rPr>
          <w:rFonts w:ascii="Century Gothic" w:hAnsi="Century Gothic"/>
          <w:b/>
          <w:bCs/>
          <w:sz w:val="24"/>
          <w:szCs w:val="24"/>
        </w:rPr>
        <w:t>MOTOCICLETA</w:t>
      </w:r>
      <w:r w:rsidRPr="00360F28">
        <w:rPr>
          <w:rFonts w:ascii="Century Gothic" w:hAnsi="Century Gothic"/>
          <w:sz w:val="24"/>
          <w:szCs w:val="24"/>
        </w:rPr>
        <w:t xml:space="preserve">, marca: </w:t>
      </w:r>
      <w:r w:rsidRPr="00ED5906" w:rsidR="00ED5906">
        <w:rPr>
          <w:rFonts w:ascii="Century Gothic" w:hAnsi="Century Gothic"/>
          <w:b/>
          <w:bCs/>
          <w:sz w:val="24"/>
          <w:szCs w:val="24"/>
        </w:rPr>
        <w:t>HONDA</w:t>
      </w:r>
      <w:r w:rsidRPr="00360F28">
        <w:rPr>
          <w:rFonts w:ascii="Century Gothic" w:hAnsi="Century Gothic"/>
          <w:sz w:val="24"/>
          <w:szCs w:val="24"/>
        </w:rPr>
        <w:t xml:space="preserve">, línea: </w:t>
      </w:r>
      <w:r w:rsidRPr="00ED5906" w:rsidR="00ED5906">
        <w:rPr>
          <w:rFonts w:ascii="Century Gothic" w:hAnsi="Century Gothic"/>
          <w:b/>
          <w:bCs/>
          <w:sz w:val="24"/>
          <w:szCs w:val="24"/>
        </w:rPr>
        <w:t>C100 WAVE II</w:t>
      </w:r>
      <w:r w:rsidRPr="00360F28">
        <w:rPr>
          <w:rFonts w:ascii="Century Gothic" w:hAnsi="Century Gothic"/>
          <w:sz w:val="24"/>
          <w:szCs w:val="24"/>
        </w:rPr>
        <w:t xml:space="preserve">, modelo: </w:t>
      </w:r>
      <w:r w:rsidR="00ED5906">
        <w:rPr>
          <w:rFonts w:ascii="Century Gothic" w:hAnsi="Century Gothic"/>
          <w:sz w:val="24"/>
          <w:szCs w:val="24"/>
        </w:rPr>
        <w:t>2012</w:t>
      </w:r>
      <w:r w:rsidRPr="00360F28">
        <w:rPr>
          <w:rFonts w:ascii="Century Gothic" w:hAnsi="Century Gothic"/>
          <w:sz w:val="24"/>
          <w:szCs w:val="24"/>
        </w:rPr>
        <w:t xml:space="preserve">, tipo de servicio: </w:t>
      </w:r>
      <w:r w:rsidR="00ED5906">
        <w:rPr>
          <w:rFonts w:ascii="Century Gothic" w:hAnsi="Century Gothic"/>
          <w:sz w:val="24"/>
          <w:szCs w:val="24"/>
        </w:rPr>
        <w:t>Particular</w:t>
      </w:r>
      <w:r w:rsidRPr="00360F28">
        <w:rPr>
          <w:rFonts w:ascii="Century Gothic" w:hAnsi="Century Gothic"/>
          <w:sz w:val="24"/>
          <w:szCs w:val="24"/>
        </w:rPr>
        <w:t xml:space="preserve"> y de placa: </w:t>
      </w:r>
      <w:r w:rsidRPr="00ED5906" w:rsidR="00ED5906">
        <w:rPr>
          <w:rFonts w:ascii="Century Gothic" w:hAnsi="Century Gothic"/>
          <w:b/>
          <w:bCs/>
          <w:sz w:val="24"/>
          <w:szCs w:val="24"/>
        </w:rPr>
        <w:t>IAZ</w:t>
      </w:r>
      <w:r w:rsidR="00ED5906">
        <w:rPr>
          <w:rFonts w:ascii="Century Gothic" w:hAnsi="Century Gothic"/>
          <w:b/>
          <w:bCs/>
          <w:sz w:val="24"/>
          <w:szCs w:val="24"/>
        </w:rPr>
        <w:t>-</w:t>
      </w:r>
      <w:r w:rsidRPr="00ED5906" w:rsidR="00ED5906">
        <w:rPr>
          <w:rFonts w:ascii="Century Gothic" w:hAnsi="Century Gothic"/>
          <w:b/>
          <w:bCs/>
          <w:sz w:val="24"/>
          <w:szCs w:val="24"/>
        </w:rPr>
        <w:t>80C</w:t>
      </w:r>
      <w:r w:rsidR="00ED5906">
        <w:rPr>
          <w:rFonts w:ascii="Century Gothic" w:hAnsi="Century Gothic"/>
          <w:b/>
          <w:bCs/>
          <w:sz w:val="24"/>
          <w:szCs w:val="24"/>
        </w:rPr>
        <w:t xml:space="preserve"> </w:t>
      </w:r>
      <w:r w:rsidRPr="00360F28">
        <w:rPr>
          <w:rFonts w:ascii="Century Gothic" w:hAnsi="Century Gothic"/>
          <w:sz w:val="24"/>
          <w:szCs w:val="24"/>
        </w:rPr>
        <w:t xml:space="preserve">del instituto de tránsito de </w:t>
      </w:r>
      <w:r w:rsidR="00ED5906">
        <w:rPr>
          <w:rFonts w:ascii="Century Gothic" w:hAnsi="Century Gothic"/>
          <w:sz w:val="24"/>
          <w:szCs w:val="24"/>
        </w:rPr>
        <w:t xml:space="preserve">Palermo – Huila </w:t>
      </w:r>
      <w:r w:rsidRPr="00360F28">
        <w:rPr>
          <w:rFonts w:ascii="Century Gothic" w:hAnsi="Century Gothic"/>
          <w:sz w:val="24"/>
          <w:szCs w:val="24"/>
        </w:rPr>
        <w:t>y el cual es propiedad de</w:t>
      </w:r>
      <w:r w:rsidR="00ED5906">
        <w:rPr>
          <w:rFonts w:ascii="Century Gothic" w:hAnsi="Century Gothic"/>
          <w:sz w:val="24"/>
          <w:szCs w:val="24"/>
        </w:rPr>
        <w:t xml:space="preserve"> </w:t>
      </w:r>
      <w:r w:rsidRPr="00360F28">
        <w:rPr>
          <w:rFonts w:ascii="Century Gothic" w:hAnsi="Century Gothic"/>
          <w:sz w:val="24"/>
          <w:szCs w:val="24"/>
        </w:rPr>
        <w:t>l</w:t>
      </w:r>
      <w:r w:rsidR="00ED5906">
        <w:rPr>
          <w:rFonts w:ascii="Century Gothic" w:hAnsi="Century Gothic"/>
          <w:sz w:val="24"/>
          <w:szCs w:val="24"/>
        </w:rPr>
        <w:t xml:space="preserve">a señora </w:t>
      </w:r>
      <w:r w:rsidRPr="00631D29" w:rsidR="00ED5906">
        <w:rPr>
          <w:rFonts w:ascii="Century Gothic" w:hAnsi="Century Gothic"/>
          <w:b/>
          <w:bCs/>
          <w:sz w:val="24"/>
          <w:szCs w:val="24"/>
          <w:highlight w:val="yellow"/>
        </w:rPr>
        <w:t>JENNY GORETTY OLAYA RONCANCIO</w:t>
      </w:r>
      <w:r w:rsidR="00ED5906">
        <w:rPr>
          <w:rFonts w:ascii="Century Gothic" w:hAnsi="Century Gothic"/>
          <w:sz w:val="24"/>
          <w:szCs w:val="24"/>
        </w:rPr>
        <w:t>,</w:t>
      </w:r>
      <w:r w:rsidRPr="00360F28">
        <w:rPr>
          <w:rFonts w:ascii="Century Gothic" w:hAnsi="Century Gothic"/>
          <w:sz w:val="24"/>
          <w:szCs w:val="24"/>
        </w:rPr>
        <w:t xml:space="preserve"> demandad</w:t>
      </w:r>
      <w:r w:rsidR="00ED5906">
        <w:rPr>
          <w:rFonts w:ascii="Century Gothic" w:hAnsi="Century Gothic"/>
          <w:sz w:val="24"/>
          <w:szCs w:val="24"/>
        </w:rPr>
        <w:t>a en el referenciado.</w:t>
      </w:r>
    </w:p>
    <w:p w:rsidR="00360F28" w:rsidP="00360F28" w:rsidRDefault="00360F28" w14:paraId="1EE94D6A" w14:textId="77777777">
      <w:pPr>
        <w:rPr>
          <w:rFonts w:ascii="Century Gothic" w:hAnsi="Century Gothic"/>
          <w:sz w:val="24"/>
          <w:szCs w:val="24"/>
        </w:rPr>
      </w:pPr>
    </w:p>
    <w:p w:rsidR="005F4830" w:rsidP="00360F28" w:rsidRDefault="00360F28" w14:paraId="431C96BB" w14:textId="2FC475D6">
      <w:pPr>
        <w:jc w:val="both"/>
        <w:rPr>
          <w:rFonts w:ascii="Century Gothic" w:hAnsi="Century Gothic"/>
          <w:sz w:val="24"/>
          <w:szCs w:val="24"/>
        </w:rPr>
      </w:pPr>
      <w:r w:rsidRPr="00360F28">
        <w:rPr>
          <w:rFonts w:ascii="Century Gothic" w:hAnsi="Century Gothic"/>
          <w:sz w:val="24"/>
          <w:szCs w:val="24"/>
        </w:rPr>
        <w:t>Para el perfeccionamiento de las medidas le solicito oficiar por medio del correo electrónico a las siguientes entidades:</w:t>
      </w:r>
      <w:r w:rsidRPr="00360F28" w:rsidR="00116F94">
        <w:rPr>
          <w:rFonts w:ascii="Century Gothic" w:hAnsi="Century Gothic"/>
          <w:sz w:val="24"/>
          <w:szCs w:val="24"/>
        </w:rPr>
        <w:t xml:space="preserve"> </w:t>
      </w:r>
    </w:p>
    <w:p w:rsidR="00ED5906" w:rsidP="00360F28" w:rsidRDefault="00ED5906" w14:paraId="671E5CEB" w14:textId="77777777">
      <w:pPr>
        <w:jc w:val="both"/>
        <w:rPr>
          <w:rFonts w:ascii="Century Gothic" w:hAnsi="Century Gothic"/>
          <w:b/>
          <w:bCs/>
          <w:sz w:val="24"/>
          <w:szCs w:val="24"/>
        </w:rPr>
      </w:pPr>
    </w:p>
    <w:p w:rsidR="00ED5906" w:rsidP="00360F28" w:rsidRDefault="00ED5906" w14:paraId="2676A864" w14:textId="77777777">
      <w:pPr>
        <w:jc w:val="both"/>
        <w:rPr>
          <w:rFonts w:ascii="Century Gothic" w:hAnsi="Century Gothic"/>
          <w:b/>
          <w:bCs/>
          <w:sz w:val="24"/>
          <w:szCs w:val="24"/>
        </w:rPr>
      </w:pPr>
    </w:p>
    <w:p w:rsidRPr="00ED5906" w:rsidR="00ED5906" w:rsidRDefault="00ED5906" w14:paraId="53950E06" w14:textId="45BB9666">
      <w:pPr>
        <w:pStyle w:val="Prrafodelista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hyperlink w:history="1" r:id="rId11">
        <w:r w:rsidRPr="00274983">
          <w:rPr>
            <w:rStyle w:val="Hipervnculo"/>
            <w:rFonts w:ascii="Century Gothic" w:hAnsi="Century Gothic"/>
            <w:b/>
            <w:bCs/>
            <w:sz w:val="24"/>
            <w:szCs w:val="24"/>
          </w:rPr>
          <w:t>transitoytransporte@palermo-huila.gov.co</w:t>
        </w:r>
      </w:hyperlink>
    </w:p>
    <w:p w:rsidR="00ED5906" w:rsidP="00ED5906" w:rsidRDefault="00ED5906" w14:paraId="1AC3CFDB" w14:textId="77777777">
      <w:pPr>
        <w:rPr>
          <w:rFonts w:ascii="Century Gothic" w:hAnsi="Century Gothic"/>
          <w:sz w:val="24"/>
          <w:szCs w:val="24"/>
        </w:rPr>
      </w:pPr>
    </w:p>
    <w:p w:rsidR="00ED5906" w:rsidP="00ED5906" w:rsidRDefault="00ED5906" w14:paraId="5B648772" w14:textId="0200F2CE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Atentamente,</w:t>
      </w:r>
    </w:p>
    <w:p w:rsidR="00ED5906" w:rsidP="00ED5906" w:rsidRDefault="00ED5906" w14:paraId="28BC723F" w14:textId="10AAAFC2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editId="7F256948" wp14:anchorId="4C98E075">
            <wp:simplePos x="0" y="0"/>
            <wp:positionH relativeFrom="margin">
              <wp:align>center</wp:align>
            </wp:positionH>
            <wp:positionV relativeFrom="page">
              <wp:posOffset>5904281</wp:posOffset>
            </wp:positionV>
            <wp:extent cx="1752845" cy="1686160"/>
            <wp:effectExtent l="0" t="0" r="0" b="0"/>
            <wp:wrapNone/>
            <wp:docPr id="159372809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28095" name="Imagen 15937280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5906" w:rsidP="00ED5906" w:rsidRDefault="00ED5906" w14:paraId="64CFA79C" w14:textId="4F0154D4">
      <w:pPr>
        <w:rPr>
          <w:rFonts w:ascii="Century Gothic" w:hAnsi="Century Gothic"/>
          <w:sz w:val="24"/>
          <w:szCs w:val="24"/>
        </w:rPr>
      </w:pPr>
    </w:p>
    <w:p w:rsidR="00ED5906" w:rsidP="00ED5906" w:rsidRDefault="00ED5906" w14:paraId="6B004D4C" w14:textId="519CBBE7">
      <w:pPr>
        <w:rPr>
          <w:rFonts w:ascii="Century Gothic" w:hAnsi="Century Gothic"/>
          <w:sz w:val="24"/>
          <w:szCs w:val="24"/>
        </w:rPr>
      </w:pPr>
    </w:p>
    <w:p w:rsidR="00ED5906" w:rsidP="00ED5906" w:rsidRDefault="00ED5906" w14:paraId="3CFB357C" w14:textId="22E5326D">
      <w:pPr>
        <w:rPr>
          <w:rFonts w:ascii="Century Gothic" w:hAnsi="Century Gothic"/>
          <w:sz w:val="24"/>
          <w:szCs w:val="24"/>
        </w:rPr>
      </w:pPr>
    </w:p>
    <w:p w:rsidR="00ED5906" w:rsidP="00ED5906" w:rsidRDefault="00ED5906" w14:paraId="02318A4E" w14:textId="478C4AFA">
      <w:pPr>
        <w:rPr>
          <w:rFonts w:ascii="Century Gothic" w:hAnsi="Century Gothic"/>
          <w:sz w:val="24"/>
          <w:szCs w:val="24"/>
        </w:rPr>
      </w:pPr>
    </w:p>
    <w:p w:rsidR="00ED5906" w:rsidP="00ED5906" w:rsidRDefault="00ED5906" w14:paraId="533F3136" w14:textId="77777777">
      <w:pPr>
        <w:rPr>
          <w:rFonts w:ascii="Century Gothic" w:hAnsi="Century Gothic"/>
          <w:sz w:val="24"/>
          <w:szCs w:val="24"/>
        </w:rPr>
      </w:pPr>
    </w:p>
    <w:p w:rsidR="00ED5906" w:rsidP="00ED5906" w:rsidRDefault="00ED5906" w14:paraId="68B0F405" w14:textId="1CF57C35">
      <w:pPr>
        <w:rPr>
          <w:rFonts w:ascii="Century Gothic" w:hAnsi="Century Gothic"/>
          <w:sz w:val="24"/>
          <w:szCs w:val="24"/>
        </w:rPr>
      </w:pPr>
    </w:p>
    <w:p w:rsidRPr="00ED5906" w:rsidR="00ED5906" w:rsidP="00ED5906" w:rsidRDefault="00ED5906" w14:paraId="55439DCD" w14:textId="6FE34966">
      <w:pPr>
        <w:jc w:val="center"/>
        <w:rPr>
          <w:rFonts w:ascii="Century Gothic" w:hAnsi="Century Gothic"/>
          <w:b/>
          <w:bCs/>
          <w:sz w:val="24"/>
          <w:szCs w:val="24"/>
          <w:lang w:val="es-CO"/>
        </w:rPr>
      </w:pPr>
      <w:r w:rsidRPr="00ED5906">
        <w:rPr>
          <w:rFonts w:ascii="Century Gothic" w:hAnsi="Century Gothic"/>
          <w:b/>
          <w:bCs/>
          <w:sz w:val="24"/>
          <w:szCs w:val="24"/>
          <w:lang w:val="es-CO"/>
        </w:rPr>
        <w:t>ARNOLDO TAMAYO ZÚÑIGA</w:t>
      </w:r>
    </w:p>
    <w:p w:rsidRPr="00ED5906" w:rsidR="00ED5906" w:rsidP="00ED5906" w:rsidRDefault="00ED5906" w14:paraId="1E09A129" w14:textId="7D83C064">
      <w:pPr>
        <w:jc w:val="center"/>
        <w:rPr>
          <w:rFonts w:ascii="Century Gothic" w:hAnsi="Century Gothic"/>
          <w:sz w:val="24"/>
          <w:szCs w:val="24"/>
          <w:lang w:val="es-CO"/>
        </w:rPr>
      </w:pPr>
      <w:r w:rsidRPr="00ED5906">
        <w:rPr>
          <w:rFonts w:ascii="Century Gothic" w:hAnsi="Century Gothic"/>
          <w:sz w:val="24"/>
          <w:szCs w:val="24"/>
          <w:lang w:val="es-CO"/>
        </w:rPr>
        <w:t>C.C. No. 7.698.056 Neiva.</w:t>
      </w:r>
    </w:p>
    <w:p w:rsidRPr="00ED5906" w:rsidR="00ED5906" w:rsidP="00ED5906" w:rsidRDefault="00ED5906" w14:paraId="727853A5" w14:textId="4278C3B9">
      <w:pPr>
        <w:jc w:val="center"/>
        <w:rPr>
          <w:rFonts w:ascii="Century Gothic" w:hAnsi="Century Gothic"/>
          <w:sz w:val="24"/>
          <w:szCs w:val="24"/>
          <w:lang w:val="es-CO"/>
        </w:rPr>
      </w:pPr>
      <w:r w:rsidRPr="00ED5906">
        <w:rPr>
          <w:rFonts w:ascii="Century Gothic" w:hAnsi="Century Gothic"/>
          <w:sz w:val="24"/>
          <w:szCs w:val="24"/>
          <w:lang w:val="es-CO"/>
        </w:rPr>
        <w:t>T.P. No. 99.461 del C.S.J.</w:t>
      </w:r>
    </w:p>
    <w:p w:rsidRPr="00ED5906" w:rsidR="00ED5906" w:rsidP="00ED5906" w:rsidRDefault="00ED5906" w14:paraId="0D2DD229" w14:textId="2DF972BD">
      <w:pPr>
        <w:jc w:val="center"/>
        <w:rPr>
          <w:rFonts w:ascii="Century Gothic" w:hAnsi="Century Gothic"/>
          <w:sz w:val="24"/>
          <w:szCs w:val="24"/>
          <w:lang w:val="es-CO"/>
        </w:rPr>
      </w:pPr>
      <w:r w:rsidRPr="00ED5906">
        <w:rPr>
          <w:rFonts w:ascii="Century Gothic" w:hAnsi="Century Gothic"/>
          <w:sz w:val="24"/>
          <w:szCs w:val="24"/>
          <w:lang w:val="es-CO"/>
        </w:rPr>
        <w:t xml:space="preserve">Correo electrónico: </w:t>
      </w:r>
      <w:hyperlink w:history="1" r:id="rId13">
        <w:r w:rsidRPr="00ED5906">
          <w:rPr>
            <w:rStyle w:val="Hipervnculo"/>
            <w:rFonts w:ascii="Century Gothic" w:hAnsi="Century Gothic"/>
            <w:sz w:val="24"/>
            <w:szCs w:val="24"/>
            <w:lang w:val="es-CO"/>
          </w:rPr>
          <w:t>artazu10@hotmail.com</w:t>
        </w:r>
      </w:hyperlink>
    </w:p>
    <w:p w:rsidRPr="00ED5906" w:rsidR="00ED5906" w:rsidP="00ED5906" w:rsidRDefault="00ED5906" w14:paraId="5A1082F9" w14:textId="77777777">
      <w:pPr>
        <w:rPr>
          <w:rFonts w:ascii="Century Gothic" w:hAnsi="Century Gothic"/>
          <w:sz w:val="24"/>
          <w:szCs w:val="24"/>
        </w:rPr>
      </w:pPr>
    </w:p>
    <w:sectPr w:rsidRPr="00ED5906" w:rsidR="00ED5906" w:rsidSect="00D7180A">
      <w:headerReference w:type="even" r:id="rId14"/>
      <w:headerReference w:type="default" r:id="rId15"/>
      <w:footerReference w:type="default" r:id="rId16"/>
      <w:headerReference w:type="first" r:id="rId17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2E92B" w14:textId="77777777" w:rsidR="001A5D80" w:rsidRDefault="001A5D80" w:rsidP="00D45945">
      <w:r>
        <w:separator/>
      </w:r>
    </w:p>
  </w:endnote>
  <w:endnote w:type="continuationSeparator" w:id="0">
    <w:p w14:paraId="712DEB9F" w14:textId="77777777" w:rsidR="001A5D80" w:rsidRDefault="001A5D80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50909" w14:textId="77777777" w:rsidR="000B0824" w:rsidRDefault="000B0824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</w:p>
  <w:p w14:paraId="674615A8" w14:textId="4649FC68" w:rsidR="003E5309" w:rsidRPr="003E5309" w:rsidRDefault="003E5309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  <w:r w:rsidRPr="003E5309">
      <w:rPr>
        <w:rFonts w:ascii="Century Gothic" w:hAnsi="Century Gothic"/>
        <w:b/>
        <w:bCs/>
        <w:color w:val="FFFFFF" w:themeColor="background1"/>
        <w:lang w:val="es-CO"/>
      </w:rPr>
      <w:t>ARNOLDO TAMAYO ZUÑIGA</w:t>
    </w:r>
  </w:p>
  <w:p w14:paraId="3CA011B6" w14:textId="1C440E30" w:rsidR="003E5309" w:rsidRPr="003E5309" w:rsidRDefault="003E5309" w:rsidP="003E5309">
    <w:pPr>
      <w:pStyle w:val="Piedepgina"/>
      <w:tabs>
        <w:tab w:val="clear" w:pos="4680"/>
        <w:tab w:val="clear" w:pos="9360"/>
        <w:tab w:val="left" w:pos="3168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 xml:space="preserve">Correo: </w:t>
    </w:r>
    <w:hyperlink r:id="rId1" w:history="1">
      <w:r w:rsidRPr="003E5309">
        <w:rPr>
          <w:rStyle w:val="Hipervnculo"/>
          <w:rFonts w:ascii="Century Gothic" w:hAnsi="Century Gothic"/>
          <w:color w:val="FFFFFF" w:themeColor="background1"/>
          <w:lang w:val="es-CO"/>
        </w:rPr>
        <w:t>artazu10@hotmail.com</w:t>
      </w:r>
    </w:hyperlink>
    <w:r w:rsidRPr="003E5309">
      <w:rPr>
        <w:rFonts w:ascii="Century Gothic" w:hAnsi="Century Gothic"/>
        <w:color w:val="FFFFFF" w:themeColor="background1"/>
        <w:lang w:val="es-CO"/>
      </w:rPr>
      <w:tab/>
    </w:r>
  </w:p>
  <w:p w14:paraId="22F811DA" w14:textId="41B55C88" w:rsidR="003E5309" w:rsidRPr="003E5309" w:rsidRDefault="003E5309" w:rsidP="000B0824">
    <w:pPr>
      <w:pStyle w:val="Piedepgina"/>
      <w:tabs>
        <w:tab w:val="clear" w:pos="4680"/>
        <w:tab w:val="clear" w:pos="9360"/>
        <w:tab w:val="left" w:pos="3643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>Dirección: Carrera 08 # 08 16</w:t>
    </w:r>
    <w:r w:rsidR="000B0824">
      <w:rPr>
        <w:rFonts w:ascii="Century Gothic" w:hAnsi="Century Gothic"/>
        <w:color w:val="FFFFFF" w:themeColor="background1"/>
        <w:lang w:val="es-CO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47AD5" w14:textId="77777777" w:rsidR="001A5D80" w:rsidRDefault="001A5D80" w:rsidP="00D45945">
      <w:r>
        <w:separator/>
      </w:r>
    </w:p>
  </w:footnote>
  <w:footnote w:type="continuationSeparator" w:id="0">
    <w:p w14:paraId="28DA6997" w14:textId="77777777" w:rsidR="001A5D80" w:rsidRDefault="001A5D80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63FF" w14:textId="0C7A113A" w:rsidR="00D92903" w:rsidRDefault="00000000">
    <w:pPr>
      <w:pStyle w:val="Encabezado"/>
    </w:pPr>
    <w:r>
      <w:rPr>
        <w:noProof/>
      </w:rPr>
      <w:pict w14:anchorId="41F38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6" o:spid="_x0000_s1029" type="#_x0000_t75" style="position:absolute;left:0;text-align:left;margin-left:0;margin-top:0;width:450.4pt;height:300.25pt;z-index:-251651072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1"/>
      <w:gridCol w:w="7107"/>
    </w:tblGrid>
    <w:tr w:rsidR="00E834B7" w14:paraId="25BA88B0" w14:textId="77777777" w:rsidTr="00E834B7">
      <w:trPr>
        <w:trHeight w:val="360"/>
      </w:trPr>
      <w:tc>
        <w:tcPr>
          <w:tcW w:w="3381" w:type="dxa"/>
        </w:tcPr>
        <w:p w14:paraId="41CD1CED" w14:textId="27A95273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  <w:tc>
        <w:tcPr>
          <w:tcW w:w="7107" w:type="dxa"/>
        </w:tcPr>
        <w:p w14:paraId="74DB8CEE" w14:textId="6F14FBA9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</w:tr>
  </w:tbl>
  <w:p w14:paraId="04B202BB" w14:textId="77777777" w:rsidR="000B0824" w:rsidRDefault="000B0824">
    <w:pPr>
      <w:pStyle w:val="Encabezado"/>
      <w:rPr>
        <w:noProof/>
        <w:color w:val="000000" w:themeColor="text1"/>
        <w:lang w:bidi="es-ES"/>
      </w:rPr>
    </w:pPr>
  </w:p>
  <w:p w14:paraId="001A9618" w14:textId="1EA6EBD5" w:rsidR="00D45945" w:rsidRDefault="00DB3717">
    <w:pPr>
      <w:pStyle w:val="Encabezado"/>
    </w:pPr>
    <w:r>
      <w:rPr>
        <w:noProof/>
        <w:color w:val="000000" w:themeColor="text1"/>
        <w:lang w:bidi="es-E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048133" wp14:editId="03FFBBCA">
              <wp:simplePos x="0" y="0"/>
              <wp:positionH relativeFrom="page">
                <wp:posOffset>-8246</wp:posOffset>
              </wp:positionH>
              <wp:positionV relativeFrom="page">
                <wp:posOffset>-163773</wp:posOffset>
              </wp:positionV>
              <wp:extent cx="7875269" cy="10895965"/>
              <wp:effectExtent l="19050" t="0" r="12065" b="635"/>
              <wp:wrapNone/>
              <wp:docPr id="3" name="Grup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5269" cy="10895965"/>
                        <a:chOff x="-60614" y="144896"/>
                        <a:chExt cx="7875497" cy="10014722"/>
                      </a:xfrm>
                    </wpg:grpSpPr>
                    <wpg:grpSp>
                      <wpg:cNvPr id="10" name="Grupo 10"/>
                      <wpg:cNvGrpSpPr/>
                      <wpg:grpSpPr>
                        <a:xfrm>
                          <a:off x="-60614" y="144896"/>
                          <a:ext cx="7875110" cy="752900"/>
                          <a:chOff x="-60614" y="142004"/>
                          <a:chExt cx="7875110" cy="753200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-60614" y="142004"/>
                            <a:ext cx="7642309" cy="492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2747058" y="283836"/>
                            <a:ext cx="5067438" cy="611368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upo 12"/>
                      <wpg:cNvGrpSpPr/>
                      <wpg:grpSpPr>
                        <a:xfrm rot="10800000">
                          <a:off x="-60613" y="9270625"/>
                          <a:ext cx="7875496" cy="888993"/>
                          <a:chOff x="-29253" y="-99563"/>
                          <a:chExt cx="7875496" cy="889348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-29253" y="-99563"/>
                            <a:ext cx="7772400" cy="48020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2"/>
                        <wps:cNvSpPr/>
                        <wps:spPr>
                          <a:xfrm>
                            <a:off x="2702743" y="-41576"/>
                            <a:ext cx="5143500" cy="831361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A26D46" id="Grupo 3" o:spid="_x0000_s1026" alt="&quot;&quot;" style="position:absolute;margin-left:-.65pt;margin-top:-12.9pt;width:620.1pt;height:857.95pt;z-index:-251653120;mso-position-horizontal-relative:page;mso-position-vertical-relative:page" coordorigin="-606,1448" coordsize="78754,10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">
              <v:group id="Grupo 10" o:spid="_x0000_s1027" style="position:absolute;left:-606;top:1448;width:78750;height:7529" coordorigin="-606,1420" coordsize="78751,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ángulo 1" o:spid="_x0000_s1028" style="position:absolute;left:-606;top:1420;width:76422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" fillcolor="#e00" stroked="f" strokeweight="1pt"/>
                <v:shape id="Rectángulo 2" o:spid="_x0000_s1029" style="position:absolute;left:27470;top:2838;width:50674;height:611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<v:stroke joinstyle="miter"/>
                  <v:shadow on="t" color="black" opacity="26214f" origin=".5" offset="-3pt,0"/>
                  <v:path arrowok="t" o:connecttype="custom" o:connectlocs="0,0;5067438,0;5067438,611368;1003835,611368;0,0" o:connectangles="0,0,0,0,0"/>
                </v:shape>
              </v:group>
              <v:group id="Grupo 12" o:spid="_x0000_s1030" style="position:absolute;left:-606;top:92706;width:78754;height:8890;rotation:180" coordorigin="-292,-995" coordsize="78754,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ángulo 13" o:spid="_x0000_s1031" style="position:absolute;left:-292;top:-995;width:7772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<v:shape id="Rectángulo 2" o:spid="_x0000_s1032" style="position:absolute;left:27027;top:-415;width:51435;height:8312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" path="m,l4000500,r,800100l792480,800100,,xe" fillcolor="#e00" stroked="f" strokeweight="1pt">
                  <v:stroke joinstyle="miter"/>
                  <v:shadow on="t" color="black" opacity="26214f" origin="-.5" offset="3pt,0"/>
                  <v:path arrowok="t" o:connecttype="custom" o:connectlocs="0,0;5143500,0;5143500,831361;1018903,831361;0,0" o:connectangles="0,0,0,0,0"/>
                </v:shape>
              </v:group>
              <w10:wrap anchorx="page" anchory="page"/>
            </v:group>
          </w:pict>
        </mc:Fallback>
      </mc:AlternateContent>
    </w:r>
    <w:r w:rsidR="00792EBA">
      <w:rPr>
        <w:noProof/>
        <w:color w:val="000000" w:themeColor="text1"/>
        <w:lang w:eastAsia="en-US"/>
      </w:rPr>
      <w:drawing>
        <wp:anchor distT="0" distB="0" distL="114300" distR="114300" simplePos="0" relativeHeight="251667456" behindDoc="1" locked="0" layoutInCell="1" allowOverlap="1" wp14:anchorId="4CF0E26C" wp14:editId="2FC77D30">
          <wp:simplePos x="0" y="0"/>
          <wp:positionH relativeFrom="margin">
            <wp:posOffset>4591050</wp:posOffset>
          </wp:positionH>
          <wp:positionV relativeFrom="page">
            <wp:posOffset>9525</wp:posOffset>
          </wp:positionV>
          <wp:extent cx="1824038" cy="633095"/>
          <wp:effectExtent l="0" t="0" r="5080" b="0"/>
          <wp:wrapNone/>
          <wp:docPr id="4816592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65928" name="Imagen 48165928"/>
                  <pic:cNvPicPr/>
                </pic:nvPicPr>
                <pic:blipFill rotWithShape="1">
                  <a:blip r:embed="rId1"/>
                  <a:srcRect l="8101" t="18543" r="8740" b="25828"/>
                  <a:stretch>
                    <a:fillRect/>
                  </a:stretch>
                </pic:blipFill>
                <pic:spPr bwMode="auto">
                  <a:xfrm>
                    <a:off x="0" y="0"/>
                    <a:ext cx="1844241" cy="640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0000" w:themeColor="text1"/>
        <w:lang w:bidi="es-ES"/>
      </w:rPr>
      <w:pict w14:anchorId="20A62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7" o:spid="_x0000_s1030" type="#_x0000_t75" style="position:absolute;left:0;text-align:left;margin-left:0;margin-top:0;width:450.4pt;height:300.25pt;z-index:-251650048;mso-position-horizontal:center;mso-position-horizontal-relative:margin;mso-position-vertical:center;mso-position-vertical-relative:margin" o:allowincell="f">
          <v:imagedata r:id="rId2" o:title="ChatGPT Image 26 sept 2025, 15_27_05" gain="19661f" blacklevel="22938f"/>
          <w10:wrap anchorx="margin" anchory="page"/>
        </v:shape>
      </w:pict>
    </w:r>
    <w:r w:rsidR="00D45945" w:rsidRPr="00615018">
      <w:rPr>
        <w:noProof/>
        <w:color w:val="000000" w:themeColor="text1"/>
        <w:lang w:bidi="es-E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965D" w14:textId="4E0E708E" w:rsidR="00D92903" w:rsidRDefault="00000000">
    <w:pPr>
      <w:pStyle w:val="Encabezado"/>
    </w:pPr>
    <w:r>
      <w:rPr>
        <w:noProof/>
      </w:rPr>
      <w:pict w14:anchorId="1B00E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5" o:spid="_x0000_s1028" type="#_x0000_t75" style="position:absolute;left:0;text-align:left;margin-left:0;margin-top:0;width:450.4pt;height:300.25pt;z-index:-251652096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C6641"/>
    <w:multiLevelType w:val="hybridMultilevel"/>
    <w:tmpl w:val="12C426C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176BC"/>
    <w:multiLevelType w:val="hybridMultilevel"/>
    <w:tmpl w:val="CF7A25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503772">
    <w:abstractNumId w:val="0"/>
  </w:num>
  <w:num w:numId="2" w16cid:durableId="169234172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3"/>
    <w:rsid w:val="00004F87"/>
    <w:rsid w:val="00010BAC"/>
    <w:rsid w:val="00014ECF"/>
    <w:rsid w:val="0003587F"/>
    <w:rsid w:val="000457DC"/>
    <w:rsid w:val="00053B96"/>
    <w:rsid w:val="00061847"/>
    <w:rsid w:val="00082C63"/>
    <w:rsid w:val="00083BAA"/>
    <w:rsid w:val="000A37D1"/>
    <w:rsid w:val="000A575D"/>
    <w:rsid w:val="000B0824"/>
    <w:rsid w:val="000D0639"/>
    <w:rsid w:val="000D5EE3"/>
    <w:rsid w:val="000F4348"/>
    <w:rsid w:val="00116F94"/>
    <w:rsid w:val="001377B9"/>
    <w:rsid w:val="0014334C"/>
    <w:rsid w:val="001632F4"/>
    <w:rsid w:val="001766D6"/>
    <w:rsid w:val="00181C3D"/>
    <w:rsid w:val="001A5D80"/>
    <w:rsid w:val="001B4FCF"/>
    <w:rsid w:val="001D5FFF"/>
    <w:rsid w:val="001F3FB7"/>
    <w:rsid w:val="00221A9C"/>
    <w:rsid w:val="002305A9"/>
    <w:rsid w:val="002426E6"/>
    <w:rsid w:val="0024495F"/>
    <w:rsid w:val="00260E53"/>
    <w:rsid w:val="002826BE"/>
    <w:rsid w:val="00293723"/>
    <w:rsid w:val="002A622E"/>
    <w:rsid w:val="002B4C12"/>
    <w:rsid w:val="002F47D1"/>
    <w:rsid w:val="002F487C"/>
    <w:rsid w:val="003444BE"/>
    <w:rsid w:val="00350A88"/>
    <w:rsid w:val="00360F28"/>
    <w:rsid w:val="003936EF"/>
    <w:rsid w:val="003A3038"/>
    <w:rsid w:val="003A41CA"/>
    <w:rsid w:val="003B531C"/>
    <w:rsid w:val="003B6806"/>
    <w:rsid w:val="003C48AE"/>
    <w:rsid w:val="003E24DF"/>
    <w:rsid w:val="003E5309"/>
    <w:rsid w:val="00414E63"/>
    <w:rsid w:val="00415661"/>
    <w:rsid w:val="00436941"/>
    <w:rsid w:val="004547DD"/>
    <w:rsid w:val="0046011A"/>
    <w:rsid w:val="00462EB3"/>
    <w:rsid w:val="00481468"/>
    <w:rsid w:val="004951DA"/>
    <w:rsid w:val="004A2B0D"/>
    <w:rsid w:val="004A7034"/>
    <w:rsid w:val="004C062F"/>
    <w:rsid w:val="004C2564"/>
    <w:rsid w:val="004C57E0"/>
    <w:rsid w:val="004C7003"/>
    <w:rsid w:val="004D12D1"/>
    <w:rsid w:val="004D332F"/>
    <w:rsid w:val="004E56AA"/>
    <w:rsid w:val="005026FE"/>
    <w:rsid w:val="00515EC3"/>
    <w:rsid w:val="0056206A"/>
    <w:rsid w:val="00563742"/>
    <w:rsid w:val="00564809"/>
    <w:rsid w:val="00567B2D"/>
    <w:rsid w:val="00570DB8"/>
    <w:rsid w:val="00577DE9"/>
    <w:rsid w:val="0059022E"/>
    <w:rsid w:val="00597E25"/>
    <w:rsid w:val="005C2210"/>
    <w:rsid w:val="005C29EA"/>
    <w:rsid w:val="005C33BD"/>
    <w:rsid w:val="005C5AA1"/>
    <w:rsid w:val="005D67F8"/>
    <w:rsid w:val="005F4830"/>
    <w:rsid w:val="006047EF"/>
    <w:rsid w:val="00615018"/>
    <w:rsid w:val="0062123A"/>
    <w:rsid w:val="00631D29"/>
    <w:rsid w:val="00641326"/>
    <w:rsid w:val="00645BD5"/>
    <w:rsid w:val="00646E75"/>
    <w:rsid w:val="006511C5"/>
    <w:rsid w:val="00687D15"/>
    <w:rsid w:val="006F6F10"/>
    <w:rsid w:val="0070122A"/>
    <w:rsid w:val="00740518"/>
    <w:rsid w:val="00767A56"/>
    <w:rsid w:val="0077120F"/>
    <w:rsid w:val="00777DDE"/>
    <w:rsid w:val="00783E79"/>
    <w:rsid w:val="007921A1"/>
    <w:rsid w:val="00792EBA"/>
    <w:rsid w:val="007A2122"/>
    <w:rsid w:val="007B5AE8"/>
    <w:rsid w:val="007D0827"/>
    <w:rsid w:val="007E6807"/>
    <w:rsid w:val="007F5192"/>
    <w:rsid w:val="0080468F"/>
    <w:rsid w:val="008110E0"/>
    <w:rsid w:val="00814628"/>
    <w:rsid w:val="008216FA"/>
    <w:rsid w:val="008346C4"/>
    <w:rsid w:val="00841288"/>
    <w:rsid w:val="008446E0"/>
    <w:rsid w:val="00880F5D"/>
    <w:rsid w:val="0088757E"/>
    <w:rsid w:val="00894330"/>
    <w:rsid w:val="008A4BAF"/>
    <w:rsid w:val="008D4C3E"/>
    <w:rsid w:val="008E6E2B"/>
    <w:rsid w:val="009216AC"/>
    <w:rsid w:val="00922A33"/>
    <w:rsid w:val="009325F2"/>
    <w:rsid w:val="009606D0"/>
    <w:rsid w:val="00970ED1"/>
    <w:rsid w:val="009D1C45"/>
    <w:rsid w:val="009D3B52"/>
    <w:rsid w:val="009F0455"/>
    <w:rsid w:val="00A03DF2"/>
    <w:rsid w:val="00A05202"/>
    <w:rsid w:val="00A11A20"/>
    <w:rsid w:val="00A14357"/>
    <w:rsid w:val="00A5517F"/>
    <w:rsid w:val="00A71311"/>
    <w:rsid w:val="00A93E63"/>
    <w:rsid w:val="00A96CF8"/>
    <w:rsid w:val="00AA1396"/>
    <w:rsid w:val="00AB4269"/>
    <w:rsid w:val="00AE2C6B"/>
    <w:rsid w:val="00B50294"/>
    <w:rsid w:val="00B87701"/>
    <w:rsid w:val="00B92D2A"/>
    <w:rsid w:val="00BC690B"/>
    <w:rsid w:val="00BE5094"/>
    <w:rsid w:val="00C61917"/>
    <w:rsid w:val="00C66593"/>
    <w:rsid w:val="00C70786"/>
    <w:rsid w:val="00C8222A"/>
    <w:rsid w:val="00C85831"/>
    <w:rsid w:val="00C91A32"/>
    <w:rsid w:val="00CA6742"/>
    <w:rsid w:val="00CC275E"/>
    <w:rsid w:val="00CF436B"/>
    <w:rsid w:val="00D0433F"/>
    <w:rsid w:val="00D07469"/>
    <w:rsid w:val="00D167B0"/>
    <w:rsid w:val="00D210F7"/>
    <w:rsid w:val="00D33CF9"/>
    <w:rsid w:val="00D427DA"/>
    <w:rsid w:val="00D45945"/>
    <w:rsid w:val="00D50A41"/>
    <w:rsid w:val="00D5373D"/>
    <w:rsid w:val="00D63E96"/>
    <w:rsid w:val="00D66593"/>
    <w:rsid w:val="00D7180A"/>
    <w:rsid w:val="00D73AF6"/>
    <w:rsid w:val="00D92903"/>
    <w:rsid w:val="00DB1B66"/>
    <w:rsid w:val="00DB3717"/>
    <w:rsid w:val="00DD31C4"/>
    <w:rsid w:val="00E27B46"/>
    <w:rsid w:val="00E55D74"/>
    <w:rsid w:val="00E6540C"/>
    <w:rsid w:val="00E71137"/>
    <w:rsid w:val="00E81E2A"/>
    <w:rsid w:val="00E834B7"/>
    <w:rsid w:val="00E8477A"/>
    <w:rsid w:val="00ED5906"/>
    <w:rsid w:val="00EE0952"/>
    <w:rsid w:val="00EE71AC"/>
    <w:rsid w:val="00EF5319"/>
    <w:rsid w:val="00EF6373"/>
    <w:rsid w:val="00F20367"/>
    <w:rsid w:val="00F428BF"/>
    <w:rsid w:val="00F64C6E"/>
    <w:rsid w:val="00FA3D77"/>
    <w:rsid w:val="00FC4328"/>
    <w:rsid w:val="00FE0F43"/>
    <w:rsid w:val="00FE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457C9"/>
  <w14:defaultImageDpi w14:val="32767"/>
  <w15:chartTrackingRefBased/>
  <w15:docId w15:val="{99AE1DFB-D627-4F17-BF37-893082B8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Ttulo2">
    <w:name w:val="heading 2"/>
    <w:basedOn w:val="Normal"/>
    <w:next w:val="Normal"/>
    <w:link w:val="Ttulo2Car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D92903"/>
    <w:pPr>
      <w:keepNext/>
      <w:outlineLvl w:val="2"/>
    </w:pPr>
    <w:rPr>
      <w:rFonts w:ascii="Arial" w:hAnsi="Arial" w:cs="Arial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Ttulo2"/>
    <w:uiPriority w:val="3"/>
    <w:qFormat/>
    <w:rsid w:val="00D45945"/>
    <w:pPr>
      <w:spacing w:before="1200"/>
    </w:pPr>
    <w:rPr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3E24DF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3E24DF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3E24DF"/>
    <w:rPr>
      <w:b/>
      <w:bCs/>
    </w:rPr>
  </w:style>
  <w:style w:type="character" w:customStyle="1" w:styleId="FirmaCar">
    <w:name w:val="Firma Car"/>
    <w:basedOn w:val="Fuentedeprrafopredeter"/>
    <w:link w:val="Firma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uerte">
    <w:name w:val="Strong"/>
    <w:basedOn w:val="Fuentedeprrafopredeter"/>
    <w:uiPriority w:val="22"/>
    <w:qFormat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3E24DF"/>
  </w:style>
  <w:style w:type="character" w:customStyle="1" w:styleId="Ttulo2Car">
    <w:name w:val="Título 2 Car"/>
    <w:basedOn w:val="Fuentedeprrafopredeter"/>
    <w:link w:val="Ttulo2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3BAA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rsid w:val="00D45945"/>
    <w:rPr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aconcuadrcula">
    <w:name w:val="Table Grid"/>
    <w:basedOn w:val="Tabla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rsid w:val="00D92903"/>
    <w:rPr>
      <w:rFonts w:ascii="Arial" w:eastAsia="Times New Roman" w:hAnsi="Arial" w:cs="Arial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D92903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92903"/>
    <w:rPr>
      <w:rFonts w:ascii="Times New Roman" w:eastAsia="Times New Roman" w:hAnsi="Times New Roman" w:cs="Times New Roman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D92903"/>
    <w:pPr>
      <w:ind w:left="708"/>
    </w:pPr>
  </w:style>
  <w:style w:type="character" w:styleId="Hipervnculo">
    <w:name w:val="Hyperlink"/>
    <w:rsid w:val="00D92903"/>
    <w:rPr>
      <w:color w:val="0000FF"/>
      <w:u w:val="single"/>
    </w:rPr>
  </w:style>
  <w:style w:type="paragraph" w:styleId="Sinespaciado">
    <w:name w:val="No Spacing"/>
    <w:uiPriority w:val="1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rsid w:val="003E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rtazu10@hotmail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ransitoytransporte@palermo-huila.gov.co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tazu10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Membrete%20de%20logotipo%20en%20negrita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40704395-F192-472F-99FA-D74579D076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de logotipo en negrita.dotx</Template>
  <TotalTime>7</TotalTime>
  <Pages>1</Pages>
  <Words>189</Words>
  <Characters>1041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Tamayo Zúñiga</dc:creator>
  <cp:keywords/>
  <dc:description/>
  <cp:lastModifiedBy>Arnoldo Tamayo Zúñiga</cp:lastModifiedBy>
  <cp:revision>4</cp:revision>
  <cp:lastPrinted>2025-12-19T22:02:00Z</cp:lastPrinted>
  <dcterms:created xsi:type="dcterms:W3CDTF">2025-12-30T22:18:00Z</dcterms:created>
  <dcterms:modified xsi:type="dcterms:W3CDTF">2026-08-12T15:23:00Z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