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B4206" w:rsidR="0098404F" w:rsidP="0098404F" w:rsidRDefault="0098404F" w14:paraId="1300A341" w14:textId="77777777">
      <w:pPr>
        <w:rPr>
          <w:rFonts w:ascii="Century Gothic" w:hAnsi="Century Gothic"/>
          <w:sz w:val="22"/>
          <w:szCs w:val="22"/>
        </w:rPr>
      </w:pPr>
      <w:r w:rsidRPr="008B4206">
        <w:rPr>
          <w:rFonts w:ascii="Century Gothic" w:hAnsi="Century Gothic"/>
          <w:sz w:val="22"/>
          <w:szCs w:val="22"/>
        </w:rPr>
        <w:t>Señor</w:t>
      </w:r>
    </w:p>
    <w:p w:rsidRPr="008B4206" w:rsidR="0098404F" w:rsidP="0098404F" w:rsidRDefault="0098404F" w14:paraId="1A839DE7" w14:textId="77777777">
      <w:pPr>
        <w:rPr>
          <w:rFonts w:ascii="Century Gothic" w:hAnsi="Century Gothic"/>
          <w:b/>
          <w:bCs/>
          <w:sz w:val="22"/>
          <w:szCs w:val="22"/>
          <w:highlight w:val="yellow"/>
        </w:rPr>
      </w:pPr>
      <w:r>
        <w:rPr>
          <w:rFonts w:ascii="Century Gothic" w:hAnsi="Century Gothic"/>
          <w:b/>
          <w:bCs/>
          <w:sz w:val="22"/>
          <w:szCs w:val="22"/>
          <w:highlight w:val="yellow"/>
        </w:rPr>
        <w:t xml:space="preserve">{{JUZGADO}}</w:t>
      </w:r>
    </w:p>
    <w:p w:rsidRPr="008B4206" w:rsidR="0098404F" w:rsidP="0098404F" w:rsidRDefault="0098404F" w14:paraId="464D5D9E" w14:textId="77777777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  <w:highlight w:val="yellow"/>
        </w:rPr>
        <w:t xml:space="preserve">{{CIUDAD}}</w:t>
      </w:r>
    </w:p>
    <w:p w:rsidRPr="008B4206" w:rsidR="0098404F" w:rsidP="0098404F" w:rsidRDefault="0098404F" w14:paraId="01CDF27F" w14:textId="77777777">
      <w:pPr>
        <w:rPr>
          <w:rFonts w:ascii="Century Gothic" w:hAnsi="Century Gothic"/>
          <w:sz w:val="22"/>
          <w:szCs w:val="22"/>
        </w:rPr>
      </w:pPr>
    </w:p>
    <w:p w:rsidRPr="008B4206" w:rsidR="0098404F" w:rsidP="0098404F" w:rsidRDefault="0098404F" w14:paraId="210D40CE" w14:textId="002E0DA4">
      <w:pPr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Ref.: </w:t>
      </w:r>
      <w:r>
        <w:rPr>
          <w:rFonts w:ascii="Century Gothic" w:hAnsi="Century Gothic"/>
          <w:sz w:val="22"/>
          <w:szCs w:val="22"/>
        </w:rPr>
        <w:t xml:space="preserve">{{TIPO_PROCESO}}</w:t>
      </w:r>
    </w:p>
    <w:p w:rsidRPr="008B4206" w:rsidR="0098404F" w:rsidP="0098404F" w:rsidRDefault="0098404F" w14:paraId="147BE07A" w14:textId="77777777">
      <w:pPr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Demandante: </w:t>
      </w:r>
      <w:r>
        <w:rPr>
          <w:rFonts w:ascii="Century Gothic" w:hAnsi="Century Gothic"/>
          <w:sz w:val="22"/>
          <w:szCs w:val="22"/>
        </w:rPr>
        <w:t xml:space="preserve">{{DEMANDANTE}}</w:t>
      </w:r>
    </w:p>
    <w:p w:rsidRPr="008B4206" w:rsidR="0098404F" w:rsidP="0098404F" w:rsidRDefault="0098404F" w14:paraId="6F5F604A" w14:textId="77777777">
      <w:pPr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Demandado: </w:t>
      </w:r>
      <w:r>
        <w:rPr>
          <w:rFonts w:ascii="Century Gothic" w:hAnsi="Century Gothic"/>
          <w:sz w:val="22"/>
          <w:szCs w:val="22"/>
        </w:rPr>
        <w:t xml:space="preserve">{{DEMANDADO}}</w:t>
      </w:r>
    </w:p>
    <w:p w:rsidRPr="008B4206" w:rsidR="00C039F3" w:rsidP="0098404F" w:rsidRDefault="0098404F" w14:paraId="226899E9" w14:textId="38FDEB06">
      <w:pPr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Rad.: </w:t>
      </w:r>
      <w:r>
        <w:rPr>
          <w:rFonts w:ascii="Century Gothic" w:hAnsi="Century Gothic"/>
          <w:sz w:val="22"/>
          <w:szCs w:val="22"/>
        </w:rPr>
        <w:t xml:space="preserve">{{RADICADO}}</w:t>
      </w:r>
    </w:p>
    <w:p w:rsidRPr="008B4206" w:rsidR="0098404F" w:rsidP="0098404F" w:rsidRDefault="0098404F" w14:paraId="4822C7DD" w14:textId="77777777">
      <w:pPr>
        <w:rPr>
          <w:rFonts w:ascii="Century Gothic" w:hAnsi="Century Gothic"/>
          <w:sz w:val="22"/>
          <w:szCs w:val="22"/>
        </w:rPr>
      </w:pPr>
    </w:p>
    <w:p w:rsidRPr="008B4206" w:rsidR="0098404F" w:rsidP="0098404F" w:rsidRDefault="0098404F" w14:paraId="14A32D42" w14:textId="77777777">
      <w:pPr>
        <w:rPr>
          <w:rFonts w:ascii="Century Gothic" w:hAnsi="Century Gothic"/>
          <w:sz w:val="22"/>
          <w:szCs w:val="22"/>
        </w:rPr>
      </w:pPr>
    </w:p>
    <w:p w:rsidRPr="008B4206" w:rsidR="0098404F" w:rsidP="0098404F" w:rsidRDefault="0098404F" w14:paraId="103BF3F7" w14:textId="46CA2447">
      <w:pPr>
        <w:jc w:val="both"/>
        <w:rPr>
          <w:rFonts w:ascii="Century Gothic" w:hAnsi="Century Gothic"/>
          <w:sz w:val="22"/>
          <w:szCs w:val="22"/>
        </w:rPr>
      </w:pPr>
      <w:r w:rsidRPr="008B4206">
        <w:rPr>
          <w:rFonts w:ascii="Century Gothic" w:hAnsi="Century Gothic"/>
          <w:sz w:val="22"/>
          <w:szCs w:val="22"/>
        </w:rPr>
        <w:t>Arnoldo Tamayo Zúñiga, identificado como aparece al pie de mi firma, y actuando en calidad de apoderado de la parte demandante dentro del proceso de la referencia, de manera comedida me permito solicitarle:</w:t>
      </w:r>
    </w:p>
    <w:p w:rsidRPr="008B4206" w:rsidR="0098404F" w:rsidP="0098404F" w:rsidRDefault="0098404F" w14:paraId="1EEFE0B9" w14:textId="77777777">
      <w:pPr>
        <w:jc w:val="both"/>
        <w:rPr>
          <w:rFonts w:ascii="Century Gothic" w:hAnsi="Century Gothic"/>
          <w:sz w:val="22"/>
          <w:szCs w:val="22"/>
        </w:rPr>
      </w:pPr>
    </w:p>
    <w:p w:rsidRPr="008B4206" w:rsidR="003E6885" w:rsidP="0098404F" w:rsidRDefault="003E6885" w14:paraId="1408670D" w14:textId="77777777">
      <w:pPr>
        <w:jc w:val="both"/>
        <w:rPr>
          <w:rFonts w:ascii="Century Gothic" w:hAnsi="Century Gothic"/>
          <w:sz w:val="22"/>
          <w:szCs w:val="22"/>
        </w:rPr>
      </w:pPr>
    </w:p>
    <w:p w:rsidRPr="008B4206" w:rsidR="003E6885" w:rsidP="003E6885" w:rsidRDefault="003E6885" w14:paraId="65525051" w14:textId="6693E8D7">
      <w:pPr>
        <w:pStyle w:val="Prrafodelista"/>
        <w:numPr>
          <w:ilvl w:val="0"/>
          <w:numId w:val="22"/>
        </w:numPr>
        <w:jc w:val="both"/>
        <w:rPr>
          <w:rFonts w:ascii="Century Gothic" w:hAnsi="Century Gothic"/>
          <w:sz w:val="22"/>
          <w:szCs w:val="22"/>
        </w:rPr>
      </w:pPr>
      <w:r w:rsidRPr="008B4206">
        <w:rPr>
          <w:rFonts w:ascii="Century Gothic" w:hAnsi="Century Gothic"/>
          <w:sz w:val="22"/>
          <w:szCs w:val="22"/>
        </w:rPr>
        <w:t>Se sirva señalar fechar y hora para llevar a cabo la diligencia de remate del inmueble materia de las cautelas del proceso referenciado.</w:t>
      </w:r>
    </w:p>
    <w:p w:rsidRPr="008B4206" w:rsidR="003E6885" w:rsidP="003E6885" w:rsidRDefault="003E6885" w14:paraId="030BC1B9" w14:textId="5DEA0A5A">
      <w:pPr>
        <w:jc w:val="both"/>
        <w:rPr>
          <w:rFonts w:ascii="Century Gothic" w:hAnsi="Century Gothic"/>
          <w:sz w:val="22"/>
          <w:szCs w:val="22"/>
        </w:rPr>
      </w:pPr>
    </w:p>
    <w:p w:rsidRPr="008B4206" w:rsidR="003E6885" w:rsidP="003E6885" w:rsidRDefault="003E6885" w14:paraId="3A301291" w14:textId="656C62BE">
      <w:pPr>
        <w:jc w:val="both"/>
        <w:rPr>
          <w:rFonts w:ascii="Century Gothic" w:hAnsi="Century Gothic"/>
          <w:sz w:val="22"/>
          <w:szCs w:val="22"/>
        </w:rPr>
      </w:pPr>
      <w:r w:rsidRPr="008B4206">
        <w:rPr>
          <w:rFonts w:ascii="Century Gothic" w:hAnsi="Century Gothic"/>
          <w:sz w:val="22"/>
          <w:szCs w:val="22"/>
        </w:rPr>
        <w:t xml:space="preserve">Atentamente,  </w:t>
      </w:r>
    </w:p>
    <w:p w:rsidRPr="008B4206" w:rsidR="003E6885" w:rsidP="003E6885" w:rsidRDefault="003E6885" w14:paraId="212708F2" w14:textId="54E39D7B">
      <w:pPr>
        <w:jc w:val="both"/>
        <w:rPr>
          <w:rFonts w:ascii="Century Gothic" w:hAnsi="Century Gothic"/>
          <w:sz w:val="22"/>
          <w:szCs w:val="22"/>
        </w:rPr>
      </w:pPr>
    </w:p>
    <w:p w:rsidRPr="008B4206" w:rsidR="003E6885" w:rsidP="003E6885" w:rsidRDefault="003E6885" w14:paraId="134D57C9" w14:textId="769C19CD">
      <w:pPr>
        <w:jc w:val="both"/>
        <w:rPr>
          <w:rFonts w:ascii="Century Gothic" w:hAnsi="Century Gothic"/>
          <w:sz w:val="22"/>
          <w:szCs w:val="22"/>
        </w:rPr>
      </w:pPr>
      <w:r w:rsidRPr="008B4206">
        <w:rPr>
          <w:rFonts w:ascii="Century Gothic" w:hAnsi="Century Gothic" w:cs="Tahoma"/>
          <w:noProof/>
          <w:sz w:val="22"/>
          <w:szCs w:val="22"/>
          <w:lang w:val="es-CO" w:eastAsia="es-CO"/>
        </w:rPr>
        <w:drawing>
          <wp:anchor distT="0" distB="0" distL="114300" distR="114300" simplePos="0" relativeHeight="251659264" behindDoc="1" locked="0" layoutInCell="1" allowOverlap="1" wp14:editId="5D96CF06" wp14:anchorId="3ACF31B8">
            <wp:simplePos x="0" y="0"/>
            <wp:positionH relativeFrom="margin">
              <wp:align>center</wp:align>
            </wp:positionH>
            <wp:positionV relativeFrom="paragraph">
              <wp:posOffset>9544</wp:posOffset>
            </wp:positionV>
            <wp:extent cx="1467134" cy="1589395"/>
            <wp:effectExtent l="0" t="0" r="0" b="0"/>
            <wp:wrapNone/>
            <wp:docPr id="5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134" cy="158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8B4206" w:rsidR="003E6885" w:rsidP="003E6885" w:rsidRDefault="003E6885" w14:paraId="7F0DAFF6" w14:textId="04CF1707">
      <w:pPr>
        <w:jc w:val="both"/>
        <w:rPr>
          <w:rFonts w:ascii="Century Gothic" w:hAnsi="Century Gothic"/>
          <w:sz w:val="22"/>
          <w:szCs w:val="22"/>
        </w:rPr>
      </w:pPr>
    </w:p>
    <w:p w:rsidRPr="008B4206" w:rsidR="003E6885" w:rsidP="003E6885" w:rsidRDefault="003E6885" w14:paraId="229C3CBA" w14:textId="77777777">
      <w:pPr>
        <w:jc w:val="both"/>
        <w:rPr>
          <w:rFonts w:ascii="Century Gothic" w:hAnsi="Century Gothic"/>
          <w:sz w:val="22"/>
          <w:szCs w:val="22"/>
        </w:rPr>
      </w:pPr>
    </w:p>
    <w:p w:rsidRPr="008B4206" w:rsidR="003E6885" w:rsidP="003E6885" w:rsidRDefault="003E6885" w14:paraId="71E99B83" w14:textId="77777777">
      <w:pPr>
        <w:jc w:val="both"/>
        <w:rPr>
          <w:rFonts w:ascii="Century Gothic" w:hAnsi="Century Gothic"/>
          <w:sz w:val="22"/>
          <w:szCs w:val="22"/>
        </w:rPr>
      </w:pPr>
    </w:p>
    <w:p w:rsidRPr="008B4206" w:rsidR="003E6885" w:rsidP="003E6885" w:rsidRDefault="003E6885" w14:paraId="3C9F1383" w14:textId="77777777">
      <w:pPr>
        <w:jc w:val="both"/>
        <w:rPr>
          <w:rFonts w:ascii="Century Gothic" w:hAnsi="Century Gothic"/>
          <w:sz w:val="22"/>
          <w:szCs w:val="22"/>
        </w:rPr>
      </w:pPr>
    </w:p>
    <w:p w:rsidRPr="008B4206" w:rsidR="003E6885" w:rsidP="003E6885" w:rsidRDefault="003E6885" w14:paraId="7B9DCFB8" w14:textId="77777777">
      <w:pPr>
        <w:jc w:val="both"/>
        <w:rPr>
          <w:rFonts w:ascii="Century Gothic" w:hAnsi="Century Gothic"/>
          <w:sz w:val="22"/>
          <w:szCs w:val="22"/>
        </w:rPr>
      </w:pPr>
    </w:p>
    <w:p w:rsidRPr="008B4206" w:rsidR="003E6885" w:rsidP="003E6885" w:rsidRDefault="003E6885" w14:paraId="68CBB576" w14:textId="77777777">
      <w:pPr>
        <w:jc w:val="both"/>
        <w:rPr>
          <w:rFonts w:ascii="Century Gothic" w:hAnsi="Century Gothic"/>
          <w:sz w:val="22"/>
          <w:szCs w:val="22"/>
        </w:rPr>
      </w:pPr>
    </w:p>
    <w:p w:rsidRPr="008B4206" w:rsidR="003E6885" w:rsidP="003E6885" w:rsidRDefault="003E6885" w14:paraId="39068821" w14:textId="77777777">
      <w:pPr>
        <w:jc w:val="both"/>
        <w:rPr>
          <w:rFonts w:ascii="Century Gothic" w:hAnsi="Century Gothic"/>
          <w:sz w:val="22"/>
          <w:szCs w:val="22"/>
        </w:rPr>
      </w:pPr>
    </w:p>
    <w:p w:rsidRPr="008B4206" w:rsidR="003E6885" w:rsidP="003E6885" w:rsidRDefault="003E6885" w14:paraId="144BFD20" w14:textId="69FD6487">
      <w:pPr>
        <w:jc w:val="center"/>
        <w:rPr>
          <w:rFonts w:ascii="Century Gothic" w:hAnsi="Century Gothic"/>
          <w:b/>
          <w:bCs/>
          <w:sz w:val="22"/>
          <w:szCs w:val="22"/>
        </w:rPr>
      </w:pPr>
      <w:r w:rsidRPr="008B4206">
        <w:rPr>
          <w:rFonts w:ascii="Century Gothic" w:hAnsi="Century Gothic"/>
          <w:b/>
          <w:bCs/>
          <w:sz w:val="22"/>
          <w:szCs w:val="22"/>
        </w:rPr>
        <w:t>ARNOLDO TAMAYO ZÚÑIGA</w:t>
      </w:r>
    </w:p>
    <w:p w:rsidRPr="008B4206" w:rsidR="003E6885" w:rsidP="003E6885" w:rsidRDefault="003E6885" w14:paraId="423A62EE" w14:textId="77777777">
      <w:pPr>
        <w:jc w:val="center"/>
        <w:rPr>
          <w:rFonts w:ascii="Century Gothic" w:hAnsi="Century Gothic"/>
          <w:sz w:val="22"/>
          <w:szCs w:val="22"/>
        </w:rPr>
      </w:pPr>
      <w:r w:rsidRPr="008B4206">
        <w:rPr>
          <w:rFonts w:ascii="Century Gothic" w:hAnsi="Century Gothic"/>
          <w:sz w:val="22"/>
          <w:szCs w:val="22"/>
        </w:rPr>
        <w:t>C.C. No. 7.698.056 Neiva.</w:t>
      </w:r>
    </w:p>
    <w:p w:rsidRPr="008B4206" w:rsidR="003E6885" w:rsidP="003E6885" w:rsidRDefault="003E6885" w14:paraId="54F2280A" w14:textId="77777777">
      <w:pPr>
        <w:jc w:val="center"/>
        <w:rPr>
          <w:rFonts w:ascii="Century Gothic" w:hAnsi="Century Gothic"/>
          <w:sz w:val="22"/>
          <w:szCs w:val="22"/>
        </w:rPr>
      </w:pPr>
      <w:r w:rsidRPr="008B4206">
        <w:rPr>
          <w:rFonts w:ascii="Century Gothic" w:hAnsi="Century Gothic"/>
          <w:sz w:val="22"/>
          <w:szCs w:val="22"/>
        </w:rPr>
        <w:t>T.P. No. 99.461 del C.S.J.</w:t>
      </w:r>
    </w:p>
    <w:p w:rsidRPr="008B4206" w:rsidR="003E6885" w:rsidP="003E6885" w:rsidRDefault="003E6885" w14:paraId="4DD77B9E" w14:textId="6ACA49A2">
      <w:pPr>
        <w:jc w:val="center"/>
        <w:rPr>
          <w:rFonts w:ascii="Century Gothic" w:hAnsi="Century Gothic"/>
          <w:sz w:val="22"/>
          <w:szCs w:val="22"/>
        </w:rPr>
      </w:pPr>
      <w:r w:rsidRPr="008B4206">
        <w:rPr>
          <w:rFonts w:ascii="Century Gothic" w:hAnsi="Century Gothic"/>
          <w:sz w:val="22"/>
          <w:szCs w:val="22"/>
        </w:rPr>
        <w:t xml:space="preserve">Correo electrónico: </w:t>
      </w:r>
      <w:hyperlink w:history="1" r:id="rId12">
        <w:r w:rsidRPr="008B4206">
          <w:rPr>
            <w:rStyle w:val="Hipervnculo"/>
            <w:rFonts w:ascii="Century Gothic" w:hAnsi="Century Gothic"/>
            <w:sz w:val="22"/>
            <w:szCs w:val="22"/>
          </w:rPr>
          <w:t>artazu10@hotmail.com</w:t>
        </w:r>
      </w:hyperlink>
      <w:r w:rsidRPr="008B4206">
        <w:rPr>
          <w:rFonts w:ascii="Century Gothic" w:hAnsi="Century Gothic"/>
          <w:sz w:val="22"/>
          <w:szCs w:val="22"/>
        </w:rPr>
        <w:t xml:space="preserve"> </w:t>
      </w:r>
    </w:p>
    <w:p w:rsidRPr="008B4206" w:rsidR="0098404F" w:rsidP="0098404F" w:rsidRDefault="0098404F" w14:paraId="7F5AFBCA" w14:textId="77777777">
      <w:pPr>
        <w:jc w:val="both"/>
        <w:rPr>
          <w:rFonts w:ascii="Century Gothic" w:hAnsi="Century Gothic"/>
          <w:sz w:val="22"/>
          <w:szCs w:val="22"/>
        </w:rPr>
      </w:pPr>
    </w:p>
    <w:sectPr w:rsidRPr="008B4206" w:rsidR="0098404F" w:rsidSect="00D7180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A64E2" w14:textId="77777777" w:rsidR="003E2853" w:rsidRDefault="003E2853" w:rsidP="00D45945">
      <w:r>
        <w:separator/>
      </w:r>
    </w:p>
  </w:endnote>
  <w:endnote w:type="continuationSeparator" w:id="0">
    <w:p w14:paraId="6700306F" w14:textId="77777777" w:rsidR="003E2853" w:rsidRDefault="003E2853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0909" w14:textId="77777777" w:rsidR="000B0824" w:rsidRDefault="000B0824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</w:p>
  <w:p w14:paraId="674615A8" w14:textId="4649FC68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41B55C88" w:rsidR="003E5309" w:rsidRPr="003E5309" w:rsidRDefault="003E5309" w:rsidP="000B0824">
    <w:pPr>
      <w:pStyle w:val="Piedepgina"/>
      <w:tabs>
        <w:tab w:val="clear" w:pos="4680"/>
        <w:tab w:val="clear" w:pos="9360"/>
        <w:tab w:val="left" w:pos="3643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  <w:r w:rsidR="000B0824">
      <w:rPr>
        <w:rFonts w:ascii="Century Gothic" w:hAnsi="Century Gothic"/>
        <w:color w:val="FFFFFF" w:themeColor="background1"/>
        <w:lang w:val="es-C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DD19" w14:textId="77777777" w:rsidR="003E2853" w:rsidRDefault="003E2853" w:rsidP="00D45945">
      <w:r>
        <w:separator/>
      </w:r>
    </w:p>
  </w:footnote>
  <w:footnote w:type="continuationSeparator" w:id="0">
    <w:p w14:paraId="6DD72CAA" w14:textId="77777777" w:rsidR="003E2853" w:rsidRDefault="003E2853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4B202BB" w14:textId="77777777" w:rsidR="000B0824" w:rsidRDefault="000B0824">
    <w:pPr>
      <w:pStyle w:val="Encabezado"/>
      <w:rPr>
        <w:noProof/>
        <w:color w:val="000000" w:themeColor="text1"/>
        <w:lang w:bidi="es-ES"/>
      </w:rPr>
    </w:pPr>
  </w:p>
  <w:p w14:paraId="001A9618" w14:textId="1EA6EBD5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03FFBBCA">
              <wp:simplePos x="0" y="0"/>
              <wp:positionH relativeFrom="page">
                <wp:posOffset>-8246</wp:posOffset>
              </wp:positionH>
              <wp:positionV relativeFrom="page">
                <wp:posOffset>-163773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2900"/>
                          <a:chOff x="-60614" y="142004"/>
                          <a:chExt cx="7875110" cy="75320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1368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3" y="9270625"/>
                          <a:ext cx="7875496" cy="888993"/>
                          <a:chOff x="-29253" y="-99563"/>
                          <a:chExt cx="7875496" cy="889348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3" y="-41576"/>
                            <a:ext cx="5143500" cy="831361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A26D46" id="Grupo 3" o:spid="_x0000_s1026" alt="&quot;&quot;" style="position:absolute;margin-left:-.65pt;margin-top:-12.9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">
              <v:group id="Grupo 10" o:spid="_x0000_s1027" style="position:absolute;left:-606;top:1448;width:78750;height:7529" coordorigin="-606,1420" coordsize="78751,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1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1368;1003835,611368;0,0" o:connectangles="0,0,0,0,0"/>
                </v:shape>
              </v:group>
              <v:group id="Grupo 12" o:spid="_x0000_s1030" style="position:absolute;left:-606;top:92706;width:78754;height:8890;rotation:180" coordorigin="-292,-995" coordsize="78754,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312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31361;1018903,831361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FE2"/>
    <w:multiLevelType w:val="hybridMultilevel"/>
    <w:tmpl w:val="50203E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1E1BCE"/>
    <w:multiLevelType w:val="hybridMultilevel"/>
    <w:tmpl w:val="EA463DA2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104E7"/>
    <w:multiLevelType w:val="hybridMultilevel"/>
    <w:tmpl w:val="6C5A26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C5D13"/>
    <w:multiLevelType w:val="hybridMultilevel"/>
    <w:tmpl w:val="BC8278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B11CC3"/>
    <w:multiLevelType w:val="hybridMultilevel"/>
    <w:tmpl w:val="50588F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F27C3"/>
    <w:multiLevelType w:val="multilevel"/>
    <w:tmpl w:val="50C88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405FE"/>
    <w:multiLevelType w:val="hybridMultilevel"/>
    <w:tmpl w:val="7C10E87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40878"/>
    <w:multiLevelType w:val="hybridMultilevel"/>
    <w:tmpl w:val="40B4A3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A5AED"/>
    <w:multiLevelType w:val="multilevel"/>
    <w:tmpl w:val="146E1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2752D1"/>
    <w:multiLevelType w:val="multilevel"/>
    <w:tmpl w:val="E9F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342E1"/>
    <w:multiLevelType w:val="hybridMultilevel"/>
    <w:tmpl w:val="25024B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53DA9"/>
    <w:multiLevelType w:val="hybridMultilevel"/>
    <w:tmpl w:val="65947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793150"/>
    <w:multiLevelType w:val="hybridMultilevel"/>
    <w:tmpl w:val="22DA52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1333ED"/>
    <w:multiLevelType w:val="hybridMultilevel"/>
    <w:tmpl w:val="82F44E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A86DEE"/>
    <w:multiLevelType w:val="hybridMultilevel"/>
    <w:tmpl w:val="FF2835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E80CAD"/>
    <w:multiLevelType w:val="hybridMultilevel"/>
    <w:tmpl w:val="F63E35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5242EA"/>
    <w:multiLevelType w:val="multilevel"/>
    <w:tmpl w:val="A5EC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AC2F87"/>
    <w:multiLevelType w:val="hybridMultilevel"/>
    <w:tmpl w:val="D1264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030D6E"/>
    <w:multiLevelType w:val="hybridMultilevel"/>
    <w:tmpl w:val="4A2E4C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273591"/>
    <w:multiLevelType w:val="hybridMultilevel"/>
    <w:tmpl w:val="714A97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667CE9"/>
    <w:multiLevelType w:val="hybridMultilevel"/>
    <w:tmpl w:val="8EB89E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BB34E93"/>
    <w:multiLevelType w:val="hybridMultilevel"/>
    <w:tmpl w:val="447A52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603508">
    <w:abstractNumId w:val="13"/>
  </w:num>
  <w:num w:numId="2" w16cid:durableId="1692074606">
    <w:abstractNumId w:val="18"/>
  </w:num>
  <w:num w:numId="3" w16cid:durableId="2136944463">
    <w:abstractNumId w:val="11"/>
  </w:num>
  <w:num w:numId="4" w16cid:durableId="1842894899">
    <w:abstractNumId w:val="17"/>
  </w:num>
  <w:num w:numId="5" w16cid:durableId="899511577">
    <w:abstractNumId w:val="7"/>
  </w:num>
  <w:num w:numId="6" w16cid:durableId="2133329080">
    <w:abstractNumId w:val="10"/>
  </w:num>
  <w:num w:numId="7" w16cid:durableId="353968050">
    <w:abstractNumId w:val="12"/>
  </w:num>
  <w:num w:numId="8" w16cid:durableId="570505416">
    <w:abstractNumId w:val="3"/>
  </w:num>
  <w:num w:numId="9" w16cid:durableId="942028255">
    <w:abstractNumId w:val="20"/>
  </w:num>
  <w:num w:numId="10" w16cid:durableId="838696134">
    <w:abstractNumId w:val="1"/>
  </w:num>
  <w:num w:numId="11" w16cid:durableId="574239653">
    <w:abstractNumId w:val="21"/>
  </w:num>
  <w:num w:numId="12" w16cid:durableId="1184519322">
    <w:abstractNumId w:val="19"/>
  </w:num>
  <w:num w:numId="13" w16cid:durableId="2091536682">
    <w:abstractNumId w:val="0"/>
  </w:num>
  <w:num w:numId="14" w16cid:durableId="504828606">
    <w:abstractNumId w:val="14"/>
  </w:num>
  <w:num w:numId="15" w16cid:durableId="1400202669">
    <w:abstractNumId w:val="5"/>
  </w:num>
  <w:num w:numId="16" w16cid:durableId="1721510020">
    <w:abstractNumId w:val="4"/>
  </w:num>
  <w:num w:numId="17" w16cid:durableId="1160464077">
    <w:abstractNumId w:val="2"/>
  </w:num>
  <w:num w:numId="18" w16cid:durableId="11866732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25639711">
    <w:abstractNumId w:val="9"/>
  </w:num>
  <w:num w:numId="20" w16cid:durableId="14800742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4116880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68848220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04F87"/>
    <w:rsid w:val="00010BAC"/>
    <w:rsid w:val="00014ECF"/>
    <w:rsid w:val="000315D2"/>
    <w:rsid w:val="0003587F"/>
    <w:rsid w:val="000457DC"/>
    <w:rsid w:val="00050875"/>
    <w:rsid w:val="00053B96"/>
    <w:rsid w:val="00061847"/>
    <w:rsid w:val="00080BDC"/>
    <w:rsid w:val="00082C63"/>
    <w:rsid w:val="00083BAA"/>
    <w:rsid w:val="000A37D1"/>
    <w:rsid w:val="000A575D"/>
    <w:rsid w:val="000B0824"/>
    <w:rsid w:val="000B7BDD"/>
    <w:rsid w:val="000C06FE"/>
    <w:rsid w:val="000C2888"/>
    <w:rsid w:val="000D0639"/>
    <w:rsid w:val="000D5EE3"/>
    <w:rsid w:val="000F4348"/>
    <w:rsid w:val="00116F94"/>
    <w:rsid w:val="001377B9"/>
    <w:rsid w:val="0014334C"/>
    <w:rsid w:val="001632F4"/>
    <w:rsid w:val="001750FA"/>
    <w:rsid w:val="001766D6"/>
    <w:rsid w:val="00181C3D"/>
    <w:rsid w:val="0018486A"/>
    <w:rsid w:val="00197B14"/>
    <w:rsid w:val="001B4FCF"/>
    <w:rsid w:val="001D5FFF"/>
    <w:rsid w:val="001E6B4A"/>
    <w:rsid w:val="001F3FB7"/>
    <w:rsid w:val="00221A9C"/>
    <w:rsid w:val="002305A9"/>
    <w:rsid w:val="002426E6"/>
    <w:rsid w:val="0024495F"/>
    <w:rsid w:val="00260E53"/>
    <w:rsid w:val="00263C7D"/>
    <w:rsid w:val="002826BE"/>
    <w:rsid w:val="00293723"/>
    <w:rsid w:val="002A622E"/>
    <w:rsid w:val="002B4C12"/>
    <w:rsid w:val="002F47D1"/>
    <w:rsid w:val="002F7A6A"/>
    <w:rsid w:val="00323098"/>
    <w:rsid w:val="003444BE"/>
    <w:rsid w:val="00350A88"/>
    <w:rsid w:val="00360F28"/>
    <w:rsid w:val="00375E1C"/>
    <w:rsid w:val="003936EF"/>
    <w:rsid w:val="003A3038"/>
    <w:rsid w:val="003A41CA"/>
    <w:rsid w:val="003B531C"/>
    <w:rsid w:val="003B5495"/>
    <w:rsid w:val="003B6806"/>
    <w:rsid w:val="003C48AE"/>
    <w:rsid w:val="003D2D2D"/>
    <w:rsid w:val="003E24DF"/>
    <w:rsid w:val="003E2853"/>
    <w:rsid w:val="003E5309"/>
    <w:rsid w:val="003E6885"/>
    <w:rsid w:val="003F267F"/>
    <w:rsid w:val="00414E63"/>
    <w:rsid w:val="00415661"/>
    <w:rsid w:val="004179AF"/>
    <w:rsid w:val="00436941"/>
    <w:rsid w:val="0044657D"/>
    <w:rsid w:val="004547DD"/>
    <w:rsid w:val="0046011A"/>
    <w:rsid w:val="00462EB3"/>
    <w:rsid w:val="00481468"/>
    <w:rsid w:val="004951DA"/>
    <w:rsid w:val="004A2B0D"/>
    <w:rsid w:val="004A7034"/>
    <w:rsid w:val="004C062F"/>
    <w:rsid w:val="004C2564"/>
    <w:rsid w:val="004C57E0"/>
    <w:rsid w:val="004C7003"/>
    <w:rsid w:val="004D12D1"/>
    <w:rsid w:val="004D332F"/>
    <w:rsid w:val="004E505E"/>
    <w:rsid w:val="004E56AA"/>
    <w:rsid w:val="005026FE"/>
    <w:rsid w:val="00515EC3"/>
    <w:rsid w:val="00523A87"/>
    <w:rsid w:val="00525958"/>
    <w:rsid w:val="005322EF"/>
    <w:rsid w:val="00540678"/>
    <w:rsid w:val="00555DE3"/>
    <w:rsid w:val="005564D0"/>
    <w:rsid w:val="0056206A"/>
    <w:rsid w:val="00563742"/>
    <w:rsid w:val="00564809"/>
    <w:rsid w:val="00567B2D"/>
    <w:rsid w:val="00570DB8"/>
    <w:rsid w:val="00577DE9"/>
    <w:rsid w:val="0059022E"/>
    <w:rsid w:val="00597E25"/>
    <w:rsid w:val="005C2210"/>
    <w:rsid w:val="005C29EA"/>
    <w:rsid w:val="005C33BD"/>
    <w:rsid w:val="005C5AA1"/>
    <w:rsid w:val="005D67F8"/>
    <w:rsid w:val="005E68D3"/>
    <w:rsid w:val="005F43A7"/>
    <w:rsid w:val="005F4830"/>
    <w:rsid w:val="006047EF"/>
    <w:rsid w:val="00615018"/>
    <w:rsid w:val="0062123A"/>
    <w:rsid w:val="00645BD5"/>
    <w:rsid w:val="00646E75"/>
    <w:rsid w:val="006501EB"/>
    <w:rsid w:val="006511C5"/>
    <w:rsid w:val="00687D15"/>
    <w:rsid w:val="0069716F"/>
    <w:rsid w:val="006B7A57"/>
    <w:rsid w:val="006B7EFF"/>
    <w:rsid w:val="006D1B84"/>
    <w:rsid w:val="006F4922"/>
    <w:rsid w:val="006F6F10"/>
    <w:rsid w:val="0070122A"/>
    <w:rsid w:val="007224A7"/>
    <w:rsid w:val="00740518"/>
    <w:rsid w:val="00764224"/>
    <w:rsid w:val="00767A56"/>
    <w:rsid w:val="0077120F"/>
    <w:rsid w:val="00774110"/>
    <w:rsid w:val="00777DDE"/>
    <w:rsid w:val="00783E79"/>
    <w:rsid w:val="007921A1"/>
    <w:rsid w:val="00792EBA"/>
    <w:rsid w:val="007A2122"/>
    <w:rsid w:val="007B2612"/>
    <w:rsid w:val="007B5AE8"/>
    <w:rsid w:val="007D0827"/>
    <w:rsid w:val="007E6807"/>
    <w:rsid w:val="007F5192"/>
    <w:rsid w:val="007F5641"/>
    <w:rsid w:val="0080468F"/>
    <w:rsid w:val="008110E0"/>
    <w:rsid w:val="008119A4"/>
    <w:rsid w:val="00814628"/>
    <w:rsid w:val="008155D7"/>
    <w:rsid w:val="008216FA"/>
    <w:rsid w:val="008346C4"/>
    <w:rsid w:val="00841288"/>
    <w:rsid w:val="008446E0"/>
    <w:rsid w:val="0088757E"/>
    <w:rsid w:val="00894330"/>
    <w:rsid w:val="008976C3"/>
    <w:rsid w:val="008A4BAF"/>
    <w:rsid w:val="008B4206"/>
    <w:rsid w:val="008D2265"/>
    <w:rsid w:val="008D4C3E"/>
    <w:rsid w:val="008E6E2B"/>
    <w:rsid w:val="00914B78"/>
    <w:rsid w:val="009216AC"/>
    <w:rsid w:val="009325F2"/>
    <w:rsid w:val="00953EB9"/>
    <w:rsid w:val="009606D0"/>
    <w:rsid w:val="00970ED1"/>
    <w:rsid w:val="0098404F"/>
    <w:rsid w:val="009D1C45"/>
    <w:rsid w:val="009D3B52"/>
    <w:rsid w:val="009F0455"/>
    <w:rsid w:val="00A03DF2"/>
    <w:rsid w:val="00A05202"/>
    <w:rsid w:val="00A11A20"/>
    <w:rsid w:val="00A14357"/>
    <w:rsid w:val="00A467F5"/>
    <w:rsid w:val="00A5517F"/>
    <w:rsid w:val="00A71311"/>
    <w:rsid w:val="00A81EC6"/>
    <w:rsid w:val="00A9176A"/>
    <w:rsid w:val="00A92C8A"/>
    <w:rsid w:val="00A93E63"/>
    <w:rsid w:val="00A96CF8"/>
    <w:rsid w:val="00AA1396"/>
    <w:rsid w:val="00AB4269"/>
    <w:rsid w:val="00AD11FD"/>
    <w:rsid w:val="00AE2C6B"/>
    <w:rsid w:val="00AE658F"/>
    <w:rsid w:val="00AF4E60"/>
    <w:rsid w:val="00AF6ED6"/>
    <w:rsid w:val="00B50294"/>
    <w:rsid w:val="00B67289"/>
    <w:rsid w:val="00B74E06"/>
    <w:rsid w:val="00B77261"/>
    <w:rsid w:val="00B87701"/>
    <w:rsid w:val="00B90727"/>
    <w:rsid w:val="00B92101"/>
    <w:rsid w:val="00B92D2A"/>
    <w:rsid w:val="00B94F17"/>
    <w:rsid w:val="00B957FB"/>
    <w:rsid w:val="00BC4F6D"/>
    <w:rsid w:val="00BC690B"/>
    <w:rsid w:val="00BC778A"/>
    <w:rsid w:val="00BE5094"/>
    <w:rsid w:val="00C039F3"/>
    <w:rsid w:val="00C058F8"/>
    <w:rsid w:val="00C60F16"/>
    <w:rsid w:val="00C6108D"/>
    <w:rsid w:val="00C61917"/>
    <w:rsid w:val="00C66593"/>
    <w:rsid w:val="00C70786"/>
    <w:rsid w:val="00C70D1D"/>
    <w:rsid w:val="00C8222A"/>
    <w:rsid w:val="00C85831"/>
    <w:rsid w:val="00C91A32"/>
    <w:rsid w:val="00C95D44"/>
    <w:rsid w:val="00C97CBB"/>
    <w:rsid w:val="00CA6742"/>
    <w:rsid w:val="00CC275E"/>
    <w:rsid w:val="00CD3154"/>
    <w:rsid w:val="00CF436B"/>
    <w:rsid w:val="00D0433F"/>
    <w:rsid w:val="00D07469"/>
    <w:rsid w:val="00D167B0"/>
    <w:rsid w:val="00D205ED"/>
    <w:rsid w:val="00D210F7"/>
    <w:rsid w:val="00D33CF9"/>
    <w:rsid w:val="00D35501"/>
    <w:rsid w:val="00D427DA"/>
    <w:rsid w:val="00D45945"/>
    <w:rsid w:val="00D50A41"/>
    <w:rsid w:val="00D5373D"/>
    <w:rsid w:val="00D63E96"/>
    <w:rsid w:val="00D66593"/>
    <w:rsid w:val="00D70E4E"/>
    <w:rsid w:val="00D7180A"/>
    <w:rsid w:val="00D92903"/>
    <w:rsid w:val="00DB1B66"/>
    <w:rsid w:val="00DB3717"/>
    <w:rsid w:val="00DC5ACC"/>
    <w:rsid w:val="00DD31C4"/>
    <w:rsid w:val="00E05836"/>
    <w:rsid w:val="00E27B46"/>
    <w:rsid w:val="00E30CEE"/>
    <w:rsid w:val="00E3532D"/>
    <w:rsid w:val="00E55D74"/>
    <w:rsid w:val="00E6540C"/>
    <w:rsid w:val="00E71137"/>
    <w:rsid w:val="00E81E2A"/>
    <w:rsid w:val="00E834B7"/>
    <w:rsid w:val="00E8477A"/>
    <w:rsid w:val="00ED5906"/>
    <w:rsid w:val="00ED5FC8"/>
    <w:rsid w:val="00EE0952"/>
    <w:rsid w:val="00EE71AC"/>
    <w:rsid w:val="00EF5319"/>
    <w:rsid w:val="00EF6373"/>
    <w:rsid w:val="00F20367"/>
    <w:rsid w:val="00F428BF"/>
    <w:rsid w:val="00F64C6E"/>
    <w:rsid w:val="00F7374F"/>
    <w:rsid w:val="00FA3D77"/>
    <w:rsid w:val="00FA5CA2"/>
    <w:rsid w:val="00FC4328"/>
    <w:rsid w:val="00FE0F43"/>
    <w:rsid w:val="00FE2E09"/>
    <w:rsid w:val="00FF0FD4"/>
    <w:rsid w:val="00F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22"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rtazu10@hot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302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81</cp:revision>
  <cp:lastPrinted>2026-07-29T13:30:00Z</cp:lastPrinted>
  <dcterms:created xsi:type="dcterms:W3CDTF">2025-09-26T20:46:00Z</dcterms:created>
  <dcterms:modified xsi:type="dcterms:W3CDTF">2026-08-12T15:37:00Z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