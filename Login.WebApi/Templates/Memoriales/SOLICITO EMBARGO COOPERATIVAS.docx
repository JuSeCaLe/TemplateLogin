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069C5" w:rsidR="003069C5" w:rsidP="003069C5" w:rsidRDefault="003069C5" w14:paraId="70735247" w14:textId="77777777">
      <w:pPr>
        <w:rPr>
          <w:rFonts w:ascii="Century Gothic" w:hAnsi="Century Gothic"/>
          <w:b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>Señores</w:t>
      </w:r>
    </w:p>
    <w:p w:rsidRPr="003069C5" w:rsidR="003069C5" w:rsidP="003069C5" w:rsidRDefault="003069C5" w14:paraId="132861EF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  <w:highlight w:val="yellow"/>
        </w:rPr>
      </w:pPr>
      <w:r>
        <w:rPr>
          <w:rFonts w:ascii="Century Gothic" w:hAnsi="Century Gothic" w:cs="Arial"/>
          <w:b/>
          <w:sz w:val="22"/>
          <w:szCs w:val="22"/>
          <w:highlight w:val="yellow"/>
        </w:rPr>
        <w:t xml:space="preserve">{{JUZGADO}}</w:t>
      </w:r>
    </w:p>
    <w:p w:rsidRPr="003069C5" w:rsidR="003069C5" w:rsidP="003069C5" w:rsidRDefault="003069C5" w14:paraId="0F41D648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  <w:highlight w:val="yellow"/>
        </w:rPr>
        <w:t xml:space="preserve">{{CIUDAD}}</w:t>
      </w:r>
    </w:p>
    <w:p w:rsidRPr="003069C5" w:rsidR="003069C5" w:rsidP="003069C5" w:rsidRDefault="003069C5" w14:paraId="6BC6546E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</w:p>
    <w:p w:rsidR="003069C5" w:rsidP="003069C5" w:rsidRDefault="003069C5" w14:paraId="3B7EE5D9" w14:textId="77777777">
      <w:pPr>
        <w:tabs>
          <w:tab w:val="left" w:pos="1775"/>
        </w:tabs>
        <w:ind w:left="720"/>
        <w:rPr>
          <w:rFonts w:ascii="Century Gothic" w:hAnsi="Century Gothic" w:cs="Arial"/>
          <w:color w:val="0D0D0D" w:themeColor="text1" w:themeTint="F2"/>
          <w:sz w:val="22"/>
          <w:szCs w:val="22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Ref.: </w:t>
      </w: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{{TIPO_PROCESO}}</w:t>
      </w:r>
    </w:p>
    <w:p w:rsidRPr="003069C5" w:rsidR="003069C5" w:rsidP="003069C5" w:rsidRDefault="003069C5" w14:paraId="0B68E2F5" w14:textId="28CC2A48">
      <w:pPr>
        <w:tabs>
          <w:tab w:val="left" w:pos="1775"/>
        </w:tabs>
        <w:ind w:left="720"/>
        <w:rPr>
          <w:rFonts w:ascii="Century Gothic" w:hAnsi="Century Gothic" w:cs="Arial"/>
          <w:color w:val="0D0D0D" w:themeColor="text1" w:themeTint="F2"/>
          <w:sz w:val="22"/>
          <w:szCs w:val="22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Demandante: </w:t>
      </w: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{{DEMANDANTE}}</w:t>
      </w:r>
    </w:p>
    <w:p w:rsidR="003069C5" w:rsidP="003069C5" w:rsidRDefault="003069C5" w14:paraId="436F67A6" w14:textId="77777777">
      <w:pPr>
        <w:tabs>
          <w:tab w:val="left" w:pos="1775"/>
        </w:tabs>
        <w:ind w:left="720"/>
        <w:rPr>
          <w:rFonts w:ascii="Century Gothic" w:hAnsi="Century Gothic" w:cs="Arial"/>
          <w:color w:val="0D0D0D" w:themeColor="text1" w:themeTint="F2"/>
          <w:sz w:val="22"/>
          <w:szCs w:val="22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Demandada: </w:t>
      </w: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{{DEMANDADO}}</w:t>
      </w:r>
    </w:p>
    <w:p w:rsidRPr="003069C5" w:rsidR="003069C5" w:rsidP="003069C5" w:rsidRDefault="003069C5" w14:paraId="54A60CFC" w14:textId="3A21F2E1">
      <w:pPr>
        <w:tabs>
          <w:tab w:val="left" w:pos="1775"/>
        </w:tabs>
        <w:ind w:left="720"/>
        <w:rPr>
          <w:rFonts w:ascii="Century Gothic" w:hAnsi="Century Gothic" w:cs="Arial"/>
          <w:color w:val="0D0D0D" w:themeColor="text1" w:themeTint="F2"/>
          <w:sz w:val="22"/>
          <w:szCs w:val="22"/>
        </w:rPr>
      </w:pP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Rad.: </w:t>
      </w:r>
      <w:r>
        <w:rPr>
          <w:rFonts w:ascii="Century Gothic" w:hAnsi="Century Gothic" w:cs="Arial"/>
          <w:color w:val="0D0D0D" w:themeColor="text1" w:themeTint="F2"/>
          <w:sz w:val="22"/>
          <w:szCs w:val="22"/>
        </w:rPr>
        <w:t xml:space="preserve">{{RADICADO}}</w:t>
      </w:r>
    </w:p>
    <w:p w:rsidRPr="003069C5" w:rsidR="003069C5" w:rsidP="003069C5" w:rsidRDefault="003069C5" w14:paraId="014CF438" w14:textId="77777777">
      <w:pPr>
        <w:rPr>
          <w:rFonts w:ascii="Century Gothic" w:hAnsi="Century Gothic"/>
          <w:sz w:val="22"/>
          <w:szCs w:val="22"/>
          <w:lang w:eastAsia="es-CO"/>
        </w:rPr>
      </w:pPr>
    </w:p>
    <w:p w:rsidRPr="003069C5" w:rsidR="003069C5" w:rsidP="003069C5" w:rsidRDefault="003069C5" w14:paraId="0041C590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>Como apoderado de la parte actora en el proceso de la referencia, de manera comedida me dirijo a su despacho para solicitarle:</w:t>
      </w:r>
    </w:p>
    <w:p w:rsidRPr="003069C5" w:rsidR="003069C5" w:rsidP="003069C5" w:rsidRDefault="003069C5" w14:paraId="7644E826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</w:p>
    <w:p w:rsidRPr="003069C5" w:rsidR="003069C5" w:rsidP="003069C5" w:rsidRDefault="003069C5" w14:paraId="4C8AE00B" w14:textId="77777777">
      <w:pPr>
        <w:pStyle w:val="Prrafodelista"/>
        <w:numPr>
          <w:ilvl w:val="0"/>
          <w:numId w:val="35"/>
        </w:numPr>
        <w:tabs>
          <w:tab w:val="left" w:pos="1775"/>
        </w:tabs>
        <w:contextualSpacing/>
        <w:jc w:val="both"/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/>
          <w:sz w:val="22"/>
          <w:szCs w:val="22"/>
        </w:rPr>
        <w:t xml:space="preserve">Se sirva decretar el embargo y retención de los saldos que en cuentas corrientes y/o de ahorros, CDT, posea el demandado y el señor </w:t>
      </w:r>
      <w:r w:rsidRPr="003069C5">
        <w:rPr>
          <w:rFonts w:ascii="Century Gothic" w:hAnsi="Century Gothic"/>
          <w:sz w:val="22"/>
          <w:szCs w:val="22"/>
          <w:highlight w:val="yellow"/>
        </w:rPr>
        <w:t>FABIO ALEJANDRO CRIALES MUNEVAR</w:t>
      </w:r>
      <w:r w:rsidRPr="003069C5">
        <w:rPr>
          <w:rFonts w:ascii="Century Gothic" w:hAnsi="Century Gothic"/>
          <w:sz w:val="22"/>
          <w:szCs w:val="22"/>
        </w:rPr>
        <w:t xml:space="preserve"> identificado con cedula de ciudadanía No. </w:t>
      </w:r>
      <w:r w:rsidRPr="003069C5">
        <w:rPr>
          <w:rFonts w:ascii="Century Gothic" w:hAnsi="Century Gothic"/>
          <w:sz w:val="22"/>
          <w:szCs w:val="22"/>
          <w:highlight w:val="yellow"/>
        </w:rPr>
        <w:t>1110456681</w:t>
      </w:r>
      <w:r w:rsidRPr="003069C5">
        <w:rPr>
          <w:rFonts w:ascii="Century Gothic" w:hAnsi="Century Gothic"/>
          <w:sz w:val="22"/>
          <w:szCs w:val="22"/>
        </w:rPr>
        <w:t xml:space="preserve">, en las cooperativas </w:t>
      </w:r>
      <w:r w:rsidRPr="003069C5">
        <w:rPr>
          <w:rFonts w:ascii="Century Gothic" w:hAnsi="Century Gothic" w:cs="Arial"/>
          <w:sz w:val="22"/>
          <w:szCs w:val="22"/>
        </w:rPr>
        <w:t>COONFIE, COOFISAM Y UTRAHUILCA.</w:t>
      </w:r>
    </w:p>
    <w:p w:rsidRPr="003069C5" w:rsidR="003069C5" w:rsidP="003069C5" w:rsidRDefault="003069C5" w14:paraId="06C1D918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</w:p>
    <w:p w:rsidRPr="003069C5" w:rsidR="003069C5" w:rsidP="003069C5" w:rsidRDefault="003069C5" w14:paraId="55B2320D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 xml:space="preserve">Para   el   perfeccionamiento   de   la   medida   comuníquese   por   oficio mediante el correo institucional del juzgado a las entidades, para lo cual suministro el correo de cada uno de ellos así: </w:t>
      </w:r>
    </w:p>
    <w:p w:rsidRPr="003069C5" w:rsidR="003069C5" w:rsidP="003069C5" w:rsidRDefault="003069C5" w14:paraId="30370FBD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</w:p>
    <w:p w:rsidRPr="003069C5" w:rsidR="003069C5" w:rsidP="003069C5" w:rsidRDefault="003069C5" w14:paraId="4B639888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 xml:space="preserve">            </w:t>
      </w:r>
      <w:hyperlink w:history="1" r:id="rId11">
        <w:r w:rsidRPr="003069C5">
          <w:rPr>
            <w:rStyle w:val="Hipervnculo"/>
            <w:rFonts w:ascii="Century Gothic" w:hAnsi="Century Gothic" w:cs="Arial" w:eastAsiaTheme="majorEastAsia"/>
            <w:sz w:val="22"/>
            <w:szCs w:val="22"/>
          </w:rPr>
          <w:t>coonfie@coonfie.com</w:t>
        </w:r>
      </w:hyperlink>
      <w:r w:rsidRPr="003069C5">
        <w:rPr>
          <w:rFonts w:ascii="Century Gothic" w:hAnsi="Century Gothic" w:cs="Arial"/>
          <w:sz w:val="22"/>
          <w:szCs w:val="22"/>
        </w:rPr>
        <w:t xml:space="preserve"> </w:t>
      </w:r>
    </w:p>
    <w:p w:rsidRPr="003069C5" w:rsidR="003069C5" w:rsidP="003069C5" w:rsidRDefault="003069C5" w14:paraId="46DF6F33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 xml:space="preserve">            </w:t>
      </w:r>
      <w:hyperlink w:history="1" r:id="rId12">
        <w:r w:rsidRPr="003069C5">
          <w:rPr>
            <w:rStyle w:val="Hipervnculo"/>
            <w:rFonts w:ascii="Century Gothic" w:hAnsi="Century Gothic" w:cs="Arial" w:eastAsiaTheme="majorEastAsia"/>
            <w:sz w:val="22"/>
            <w:szCs w:val="22"/>
          </w:rPr>
          <w:t>infocoofisam@gmail.com</w:t>
        </w:r>
      </w:hyperlink>
      <w:r w:rsidRPr="003069C5">
        <w:rPr>
          <w:rFonts w:ascii="Century Gothic" w:hAnsi="Century Gothic" w:cs="Arial"/>
          <w:sz w:val="22"/>
          <w:szCs w:val="22"/>
        </w:rPr>
        <w:t xml:space="preserve"> </w:t>
      </w:r>
    </w:p>
    <w:p w:rsidRPr="003069C5" w:rsidR="003069C5" w:rsidP="003069C5" w:rsidRDefault="003069C5" w14:paraId="04B9D08C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 xml:space="preserve">            </w:t>
      </w:r>
      <w:hyperlink w:history="1" r:id="rId13">
        <w:r w:rsidRPr="003069C5">
          <w:rPr>
            <w:rStyle w:val="Hipervnculo"/>
            <w:rFonts w:ascii="Century Gothic" w:hAnsi="Century Gothic" w:cs="Arial" w:eastAsiaTheme="majorEastAsia"/>
            <w:sz w:val="22"/>
            <w:szCs w:val="22"/>
          </w:rPr>
          <w:t>carterajuridica@utrahuilca.com</w:t>
        </w:r>
      </w:hyperlink>
    </w:p>
    <w:p w:rsidRPr="003069C5" w:rsidR="003069C5" w:rsidP="003069C5" w:rsidRDefault="003069C5" w14:paraId="6782363E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</w:p>
    <w:p w:rsidRPr="003069C5" w:rsidR="003069C5" w:rsidP="003069C5" w:rsidRDefault="003069C5" w14:paraId="0967C8E3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 xml:space="preserve">Asimismo, solicito copiar a mi correo electrónico </w:t>
      </w:r>
      <w:hyperlink w:history="1" r:id="rId14">
        <w:r w:rsidRPr="003069C5">
          <w:rPr>
            <w:rStyle w:val="Hipervnculo"/>
            <w:rFonts w:ascii="Century Gothic" w:hAnsi="Century Gothic" w:cs="Arial" w:eastAsiaTheme="majorEastAsia"/>
            <w:sz w:val="22"/>
            <w:szCs w:val="22"/>
          </w:rPr>
          <w:t>artazu10@hotmail.com</w:t>
        </w:r>
      </w:hyperlink>
      <w:r w:rsidRPr="003069C5">
        <w:rPr>
          <w:rFonts w:ascii="Century Gothic" w:hAnsi="Century Gothic" w:cs="Arial"/>
          <w:sz w:val="22"/>
          <w:szCs w:val="22"/>
        </w:rPr>
        <w:t>,  para hacer el respectivo seguimiento.</w:t>
      </w:r>
    </w:p>
    <w:p w:rsidRPr="003069C5" w:rsidR="003069C5" w:rsidP="003069C5" w:rsidRDefault="003069C5" w14:paraId="6D925034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</w:p>
    <w:p w:rsidRPr="003069C5" w:rsidR="003069C5" w:rsidP="003069C5" w:rsidRDefault="003069C5" w14:paraId="211BCD62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>Esta petición, se hace al tenor de lo dispuesto por el Decreto 806 de 2020, en el segundo párrafo de su artículo 11 que reza:</w:t>
      </w:r>
    </w:p>
    <w:p w:rsidRPr="003069C5" w:rsidR="003069C5" w:rsidP="003069C5" w:rsidRDefault="003069C5" w14:paraId="42A2F10F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</w:p>
    <w:p w:rsidRPr="003069C5" w:rsidR="003069C5" w:rsidP="003069C5" w:rsidRDefault="003069C5" w14:paraId="000698BB" w14:textId="77777777">
      <w:pPr>
        <w:tabs>
          <w:tab w:val="left" w:pos="1775"/>
        </w:tabs>
        <w:jc w:val="both"/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>“Los secretarios o los funcionarios que hagan sus veces remitirán las comunicaciones necesarias para dar cumplimiento a las órdenes judiciales mediante mensaje de datos, dirigidas a cualquier entidad pública, privada o particulares, las cuales se presumen auténticas y no podrán desconocerse siempre que provengan del correo electrónico oficial de la autoridad judicial.”</w:t>
      </w:r>
    </w:p>
    <w:p w:rsidRPr="003069C5" w:rsidR="003069C5" w:rsidP="003069C5" w:rsidRDefault="003069C5" w14:paraId="181DEDF7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Tahoma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editId="175996CC" wp14:anchorId="4A9A2A67">
            <wp:simplePos x="0" y="0"/>
            <wp:positionH relativeFrom="margin">
              <wp:posOffset>2246713</wp:posOffset>
            </wp:positionH>
            <wp:positionV relativeFrom="paragraph">
              <wp:posOffset>10022</wp:posOffset>
            </wp:positionV>
            <wp:extent cx="1274405" cy="1409065"/>
            <wp:effectExtent l="0" t="0" r="2540" b="635"/>
            <wp:wrapNone/>
            <wp:docPr id="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5" cy="140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069C5" w:rsidR="003069C5" w:rsidP="003069C5" w:rsidRDefault="003069C5" w14:paraId="4F3EE0C4" w14:textId="77777777">
      <w:pPr>
        <w:tabs>
          <w:tab w:val="left" w:pos="1775"/>
        </w:tabs>
        <w:rPr>
          <w:rFonts w:ascii="Century Gothic" w:hAnsi="Century Gothic" w:cs="Arial"/>
          <w:sz w:val="22"/>
          <w:szCs w:val="22"/>
        </w:rPr>
      </w:pPr>
      <w:r w:rsidRPr="003069C5">
        <w:rPr>
          <w:rFonts w:ascii="Century Gothic" w:hAnsi="Century Gothic" w:cs="Arial"/>
          <w:sz w:val="22"/>
          <w:szCs w:val="22"/>
        </w:rPr>
        <w:t>Atentamente,</w:t>
      </w:r>
    </w:p>
    <w:p w:rsidRPr="003069C5" w:rsidR="003069C5" w:rsidP="003069C5" w:rsidRDefault="003069C5" w14:paraId="3A41A400" w14:textId="77777777">
      <w:pPr>
        <w:rPr>
          <w:rFonts w:ascii="Century Gothic" w:hAnsi="Century Gothic"/>
          <w:b/>
          <w:sz w:val="22"/>
          <w:szCs w:val="22"/>
        </w:rPr>
      </w:pPr>
    </w:p>
    <w:p w:rsidRPr="003069C5" w:rsidR="003069C5" w:rsidP="003069C5" w:rsidRDefault="003069C5" w14:paraId="033D71BD" w14:textId="77777777">
      <w:pPr>
        <w:rPr>
          <w:rFonts w:ascii="Century Gothic" w:hAnsi="Century Gothic"/>
          <w:b/>
          <w:sz w:val="22"/>
          <w:szCs w:val="22"/>
        </w:rPr>
      </w:pPr>
    </w:p>
    <w:p w:rsidRPr="003069C5" w:rsidR="003069C5" w:rsidP="003069C5" w:rsidRDefault="003069C5" w14:paraId="67411C0D" w14:textId="77777777">
      <w:pPr>
        <w:rPr>
          <w:rFonts w:ascii="Century Gothic" w:hAnsi="Century Gothic"/>
          <w:b/>
          <w:sz w:val="22"/>
          <w:szCs w:val="22"/>
        </w:rPr>
      </w:pPr>
    </w:p>
    <w:p w:rsidRPr="003069C5" w:rsidR="003069C5" w:rsidP="003069C5" w:rsidRDefault="003069C5" w14:paraId="47DE0800" w14:textId="77777777">
      <w:pPr>
        <w:rPr>
          <w:rFonts w:ascii="Century Gothic" w:hAnsi="Century Gothic"/>
          <w:b/>
          <w:sz w:val="22"/>
          <w:szCs w:val="22"/>
        </w:rPr>
      </w:pPr>
    </w:p>
    <w:p w:rsidRPr="003069C5" w:rsidR="003069C5" w:rsidP="003069C5" w:rsidRDefault="003069C5" w14:paraId="2BE5BA59" w14:textId="77777777">
      <w:pPr>
        <w:jc w:val="center"/>
        <w:rPr>
          <w:rFonts w:ascii="Century Gothic" w:hAnsi="Century Gothic"/>
          <w:b/>
          <w:sz w:val="22"/>
          <w:szCs w:val="22"/>
        </w:rPr>
      </w:pPr>
      <w:r w:rsidRPr="003069C5">
        <w:rPr>
          <w:rFonts w:ascii="Century Gothic" w:hAnsi="Century Gothic"/>
          <w:b/>
          <w:sz w:val="22"/>
          <w:szCs w:val="22"/>
        </w:rPr>
        <w:t>ARNOLDO TAMAYO ZÚÑIGA</w:t>
      </w:r>
    </w:p>
    <w:p w:rsidRPr="003069C5" w:rsidR="003069C5" w:rsidP="003069C5" w:rsidRDefault="003069C5" w14:paraId="272AB3B6" w14:textId="77777777">
      <w:pPr>
        <w:jc w:val="center"/>
        <w:rPr>
          <w:rFonts w:ascii="Century Gothic" w:hAnsi="Century Gothic"/>
          <w:bCs/>
          <w:sz w:val="22"/>
          <w:szCs w:val="22"/>
        </w:rPr>
      </w:pPr>
      <w:r w:rsidRPr="003069C5">
        <w:rPr>
          <w:rFonts w:ascii="Century Gothic" w:hAnsi="Century Gothic"/>
          <w:bCs/>
          <w:sz w:val="22"/>
          <w:szCs w:val="22"/>
        </w:rPr>
        <w:t>C.C. No. 7.698.056 Neiva.</w:t>
      </w:r>
    </w:p>
    <w:p w:rsidRPr="003069C5" w:rsidR="003069C5" w:rsidP="003069C5" w:rsidRDefault="003069C5" w14:paraId="2C3D1C9E" w14:textId="77777777">
      <w:pPr>
        <w:jc w:val="center"/>
        <w:rPr>
          <w:rFonts w:ascii="Century Gothic" w:hAnsi="Century Gothic"/>
          <w:bCs/>
          <w:sz w:val="22"/>
          <w:szCs w:val="22"/>
        </w:rPr>
      </w:pPr>
      <w:r w:rsidRPr="003069C5">
        <w:rPr>
          <w:rFonts w:ascii="Century Gothic" w:hAnsi="Century Gothic"/>
          <w:bCs/>
          <w:sz w:val="22"/>
          <w:szCs w:val="22"/>
        </w:rPr>
        <w:t>T.P. No. 99.461 del C.S.J.</w:t>
      </w:r>
    </w:p>
    <w:p w:rsidRPr="003069C5" w:rsidR="003069C5" w:rsidP="003069C5" w:rsidRDefault="003069C5" w14:paraId="3F7FA886" w14:textId="77777777">
      <w:pPr>
        <w:jc w:val="center"/>
        <w:rPr>
          <w:rFonts w:ascii="Century Gothic" w:hAnsi="Century Gothic"/>
          <w:bCs/>
          <w:sz w:val="22"/>
          <w:szCs w:val="22"/>
        </w:rPr>
      </w:pPr>
      <w:r w:rsidRPr="003069C5">
        <w:rPr>
          <w:rFonts w:ascii="Century Gothic" w:hAnsi="Century Gothic"/>
          <w:bCs/>
          <w:sz w:val="22"/>
          <w:szCs w:val="22"/>
        </w:rPr>
        <w:t xml:space="preserve">Correo electrónico: </w:t>
      </w:r>
      <w:hyperlink w:history="1" r:id="rId16">
        <w:r w:rsidRPr="003069C5">
          <w:rPr>
            <w:rStyle w:val="Hipervnculo"/>
            <w:rFonts w:ascii="Century Gothic" w:hAnsi="Century Gothic" w:eastAsiaTheme="majorEastAsia"/>
            <w:bCs/>
            <w:sz w:val="22"/>
            <w:szCs w:val="22"/>
          </w:rPr>
          <w:t>artazu10@hotmail.com</w:t>
        </w:r>
      </w:hyperlink>
    </w:p>
    <w:p w:rsidRPr="003069C5" w:rsidR="003069C5" w:rsidP="003069C5" w:rsidRDefault="003069C5" w14:paraId="1F70EF54" w14:textId="77777777">
      <w:pPr>
        <w:rPr>
          <w:rFonts w:ascii="Century Gothic" w:hAnsi="Century Gothic"/>
          <w:sz w:val="22"/>
          <w:szCs w:val="22"/>
        </w:rPr>
      </w:pPr>
    </w:p>
    <w:p w:rsidRPr="003069C5" w:rsidR="00B77261" w:rsidP="003069C5" w:rsidRDefault="00B77261" w14:paraId="72640F75" w14:textId="01D25995">
      <w:pPr>
        <w:rPr>
          <w:rFonts w:ascii="Century Gothic" w:hAnsi="Century Gothic"/>
          <w:sz w:val="22"/>
          <w:szCs w:val="22"/>
        </w:rPr>
      </w:pPr>
    </w:p>
    <w:sectPr w:rsidRPr="003069C5" w:rsidR="00B77261" w:rsidSect="00D7180A">
      <w:headerReference w:type="even" r:id="rId17"/>
      <w:headerReference w:type="default" r:id="rId18"/>
      <w:footerReference w:type="default" r:id="rId19"/>
      <w:headerReference w:type="firs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BEF07" w14:textId="77777777" w:rsidR="00460986" w:rsidRDefault="00460986" w:rsidP="00D45945">
      <w:r>
        <w:separator/>
      </w:r>
    </w:p>
  </w:endnote>
  <w:endnote w:type="continuationSeparator" w:id="0">
    <w:p w14:paraId="3467FAC9" w14:textId="77777777" w:rsidR="00460986" w:rsidRDefault="00460986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44F52" w14:textId="77777777" w:rsidR="00460986" w:rsidRDefault="00460986" w:rsidP="00D45945">
      <w:r>
        <w:separator/>
      </w:r>
    </w:p>
  </w:footnote>
  <w:footnote w:type="continuationSeparator" w:id="0">
    <w:p w14:paraId="735AB114" w14:textId="77777777" w:rsidR="00460986" w:rsidRDefault="00460986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A432F7"/>
    <w:multiLevelType w:val="hybridMultilevel"/>
    <w:tmpl w:val="FBD810E2"/>
    <w:lvl w:ilvl="0" w:tplc="F47CF3C2">
      <w:start w:val="20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7"/>
  </w:num>
  <w:num w:numId="2" w16cid:durableId="1692074606">
    <w:abstractNumId w:val="27"/>
  </w:num>
  <w:num w:numId="3" w16cid:durableId="2136944463">
    <w:abstractNumId w:val="12"/>
  </w:num>
  <w:num w:numId="4" w16cid:durableId="1842894899">
    <w:abstractNumId w:val="23"/>
  </w:num>
  <w:num w:numId="5" w16cid:durableId="899511577">
    <w:abstractNumId w:val="4"/>
  </w:num>
  <w:num w:numId="6" w16cid:durableId="2133329080">
    <w:abstractNumId w:val="8"/>
  </w:num>
  <w:num w:numId="7" w16cid:durableId="353968050">
    <w:abstractNumId w:val="16"/>
  </w:num>
  <w:num w:numId="8" w16cid:durableId="570505416">
    <w:abstractNumId w:val="2"/>
  </w:num>
  <w:num w:numId="9" w16cid:durableId="942028255">
    <w:abstractNumId w:val="29"/>
  </w:num>
  <w:num w:numId="10" w16cid:durableId="838696134">
    <w:abstractNumId w:val="1"/>
  </w:num>
  <w:num w:numId="11" w16cid:durableId="574239653">
    <w:abstractNumId w:val="34"/>
  </w:num>
  <w:num w:numId="12" w16cid:durableId="1184519322">
    <w:abstractNumId w:val="28"/>
  </w:num>
  <w:num w:numId="13" w16cid:durableId="2091536682">
    <w:abstractNumId w:val="0"/>
  </w:num>
  <w:num w:numId="14" w16cid:durableId="102263572">
    <w:abstractNumId w:val="6"/>
  </w:num>
  <w:num w:numId="15" w16cid:durableId="7707056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9"/>
  </w:num>
  <w:num w:numId="17" w16cid:durableId="1411387449">
    <w:abstractNumId w:val="33"/>
  </w:num>
  <w:num w:numId="18" w16cid:durableId="1457602561">
    <w:abstractNumId w:val="31"/>
  </w:num>
  <w:num w:numId="19" w16cid:durableId="1674143054">
    <w:abstractNumId w:val="7"/>
  </w:num>
  <w:num w:numId="20" w16cid:durableId="1024554561">
    <w:abstractNumId w:val="21"/>
  </w:num>
  <w:num w:numId="21" w16cid:durableId="5189370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1"/>
  </w:num>
  <w:num w:numId="23" w16cid:durableId="2095972631">
    <w:abstractNumId w:val="32"/>
  </w:num>
  <w:num w:numId="24" w16cid:durableId="589780287">
    <w:abstractNumId w:val="5"/>
  </w:num>
  <w:num w:numId="25" w16cid:durableId="1895433707">
    <w:abstractNumId w:val="20"/>
  </w:num>
  <w:num w:numId="26" w16cid:durableId="348874057">
    <w:abstractNumId w:val="15"/>
  </w:num>
  <w:num w:numId="27" w16cid:durableId="183130590">
    <w:abstractNumId w:val="22"/>
  </w:num>
  <w:num w:numId="28" w16cid:durableId="1772166912">
    <w:abstractNumId w:val="25"/>
  </w:num>
  <w:num w:numId="29" w16cid:durableId="1304651137">
    <w:abstractNumId w:val="24"/>
  </w:num>
  <w:num w:numId="30" w16cid:durableId="983243983">
    <w:abstractNumId w:val="30"/>
  </w:num>
  <w:num w:numId="31" w16cid:durableId="826047040">
    <w:abstractNumId w:val="9"/>
  </w:num>
  <w:num w:numId="32" w16cid:durableId="563224138">
    <w:abstractNumId w:val="14"/>
  </w:num>
  <w:num w:numId="33" w16cid:durableId="1342465338">
    <w:abstractNumId w:val="10"/>
  </w:num>
  <w:num w:numId="34" w16cid:durableId="1483276643">
    <w:abstractNumId w:val="26"/>
  </w:num>
  <w:num w:numId="35" w16cid:durableId="94912101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A622E"/>
    <w:rsid w:val="002B4C12"/>
    <w:rsid w:val="002F457D"/>
    <w:rsid w:val="002F47D1"/>
    <w:rsid w:val="002F7A6A"/>
    <w:rsid w:val="003069C5"/>
    <w:rsid w:val="00323098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0986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4475"/>
    <w:rsid w:val="00687D15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C5ACC"/>
    <w:rsid w:val="00DD31C4"/>
    <w:rsid w:val="00E05836"/>
    <w:rsid w:val="00E170EB"/>
    <w:rsid w:val="00E27B46"/>
    <w:rsid w:val="00E305C8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arterajuridica@utrahuilca.co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infocoofisam@gmail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artazu10@hotmail.com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onfie@coonfie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rtazu10@hotmail.com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1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2</cp:revision>
  <cp:lastPrinted>2026-07-06T14:04:00Z</cp:lastPrinted>
  <dcterms:created xsi:type="dcterms:W3CDTF">2026-08-12T15:30:00Z</dcterms:created>
  <dcterms:modified xsi:type="dcterms:W3CDTF">2026-08-12T15:30:00Z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